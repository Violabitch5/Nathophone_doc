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2E6C" w14:textId="77777777" w:rsidR="00431163" w:rsidRPr="0052470D" w:rsidRDefault="00082557" w:rsidP="004B6F8B">
      <w:pPr>
        <w:pStyle w:val="Titel"/>
        <w:spacing w:after="240"/>
        <w:ind w:left="0"/>
        <w:rPr>
          <w:sz w:val="40"/>
          <w:szCs w:val="40"/>
        </w:rPr>
      </w:pPr>
      <w:r w:rsidRPr="0052470D">
        <w:rPr>
          <w:sz w:val="40"/>
          <w:szCs w:val="40"/>
        </w:rPr>
        <w:t xml:space="preserve">Lernjournal </w:t>
      </w:r>
      <w:r w:rsidR="0052470D">
        <w:rPr>
          <w:sz w:val="40"/>
          <w:szCs w:val="40"/>
        </w:rPr>
        <w:t>zur</w:t>
      </w:r>
      <w:r w:rsidR="006D0A7C" w:rsidRPr="0052470D">
        <w:rPr>
          <w:sz w:val="40"/>
          <w:szCs w:val="40"/>
        </w:rPr>
        <w:t xml:space="preserve"> </w:t>
      </w:r>
      <w:r w:rsidRPr="0052470D">
        <w:rPr>
          <w:sz w:val="40"/>
          <w:szCs w:val="40"/>
        </w:rPr>
        <w:t>Diplomar</w:t>
      </w:r>
      <w:r w:rsidR="006D0A7C" w:rsidRPr="0052470D">
        <w:rPr>
          <w:sz w:val="40"/>
          <w:szCs w:val="40"/>
        </w:rPr>
        <w:t>beit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85"/>
        <w:gridCol w:w="7053"/>
      </w:tblGrid>
      <w:tr w:rsidR="004B6F8B" w:rsidRPr="004B6F8B" w14:paraId="1FBB2E6F" w14:textId="77777777" w:rsidTr="00FB15D9">
        <w:tc>
          <w:tcPr>
            <w:tcW w:w="3085" w:type="dxa"/>
          </w:tcPr>
          <w:p w14:paraId="1FBB2E6D" w14:textId="668AEB39" w:rsidR="004B6F8B" w:rsidRPr="00FB15D9" w:rsidRDefault="00E80F00" w:rsidP="00FB15D9">
            <w:pPr>
              <w:ind w:left="0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Name</w:t>
            </w:r>
            <w:r w:rsidR="004B6F8B" w:rsidRPr="00FB15D9"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1FBB2E6E" w14:textId="6F4937C0" w:rsidR="004B6F8B" w:rsidRPr="004B6F8B" w:rsidRDefault="004A3DC0" w:rsidP="00FB15D9">
            <w:pPr>
              <w:ind w:left="0"/>
            </w:pPr>
            <w:r>
              <w:t>Nathanael Gubler</w:t>
            </w:r>
          </w:p>
        </w:tc>
      </w:tr>
      <w:tr w:rsidR="004B6F8B" w:rsidRPr="004B6F8B" w14:paraId="1FBB2E72" w14:textId="77777777" w:rsidTr="00FB15D9">
        <w:tc>
          <w:tcPr>
            <w:tcW w:w="3085" w:type="dxa"/>
          </w:tcPr>
          <w:p w14:paraId="1FBB2E70" w14:textId="77777777" w:rsidR="004B6F8B" w:rsidRPr="00FB15D9" w:rsidRDefault="004B6F8B" w:rsidP="00FB15D9">
            <w:pPr>
              <w:ind w:left="0"/>
              <w:rPr>
                <w:b/>
                <w:bCs/>
                <w:color w:val="333333"/>
                <w:sz w:val="20"/>
                <w:szCs w:val="20"/>
              </w:rPr>
            </w:pPr>
            <w:r w:rsidRPr="00FB15D9">
              <w:rPr>
                <w:b/>
                <w:bCs/>
                <w:color w:val="333333"/>
                <w:sz w:val="20"/>
                <w:szCs w:val="20"/>
              </w:rPr>
              <w:t>Klasse:</w:t>
            </w:r>
          </w:p>
        </w:tc>
        <w:tc>
          <w:tcPr>
            <w:tcW w:w="7053" w:type="dxa"/>
          </w:tcPr>
          <w:p w14:paraId="1FBB2E71" w14:textId="7284F637" w:rsidR="004B6F8B" w:rsidRPr="004B6F8B" w:rsidRDefault="005840C4" w:rsidP="00FB15D9">
            <w:pPr>
              <w:ind w:left="0"/>
            </w:pPr>
            <w:r w:rsidRPr="005840C4">
              <w:t>TS TSE 2302 A</w:t>
            </w:r>
          </w:p>
        </w:tc>
      </w:tr>
      <w:tr w:rsidR="004B6F8B" w:rsidRPr="004B6F8B" w14:paraId="1FBB2E75" w14:textId="77777777" w:rsidTr="00FB15D9">
        <w:tc>
          <w:tcPr>
            <w:tcW w:w="3085" w:type="dxa"/>
          </w:tcPr>
          <w:p w14:paraId="1FBB2E73" w14:textId="77777777" w:rsidR="004B6F8B" w:rsidRPr="00FB15D9" w:rsidRDefault="004B6F8B" w:rsidP="00FB15D9">
            <w:pPr>
              <w:ind w:left="0"/>
              <w:rPr>
                <w:b/>
                <w:bCs/>
                <w:color w:val="333333"/>
                <w:sz w:val="20"/>
                <w:szCs w:val="20"/>
              </w:rPr>
            </w:pPr>
            <w:r w:rsidRPr="00FB15D9">
              <w:rPr>
                <w:b/>
                <w:bCs/>
                <w:color w:val="333333"/>
                <w:sz w:val="20"/>
                <w:szCs w:val="20"/>
              </w:rPr>
              <w:t>Thema:</w:t>
            </w:r>
          </w:p>
        </w:tc>
        <w:tc>
          <w:tcPr>
            <w:tcW w:w="7053" w:type="dxa"/>
          </w:tcPr>
          <w:p w14:paraId="1FBB2E74" w14:textId="225FA9E0" w:rsidR="004B6F8B" w:rsidRPr="004B6F8B" w:rsidRDefault="004A3DC0" w:rsidP="00FB15D9">
            <w:pPr>
              <w:ind w:left="0"/>
            </w:pPr>
            <w:r w:rsidRPr="004A3DC0">
              <w:t>Design und Herstellung eines Beam Steering-fähigen Saiteninstruments</w:t>
            </w:r>
          </w:p>
        </w:tc>
      </w:tr>
      <w:tr w:rsidR="004B6F8B" w:rsidRPr="004B6F8B" w14:paraId="1FBB2E78" w14:textId="77777777" w:rsidTr="00FB15D9">
        <w:tc>
          <w:tcPr>
            <w:tcW w:w="3085" w:type="dxa"/>
          </w:tcPr>
          <w:p w14:paraId="1FBB2E76" w14:textId="77777777" w:rsidR="004B6F8B" w:rsidRPr="00FB15D9" w:rsidRDefault="004B6F8B" w:rsidP="00FB15D9">
            <w:pPr>
              <w:ind w:left="0"/>
              <w:rPr>
                <w:b/>
                <w:bCs/>
                <w:color w:val="333333"/>
                <w:sz w:val="20"/>
                <w:szCs w:val="20"/>
              </w:rPr>
            </w:pPr>
            <w:r w:rsidRPr="00FB15D9">
              <w:rPr>
                <w:b/>
                <w:bCs/>
                <w:color w:val="333333"/>
                <w:sz w:val="20"/>
                <w:szCs w:val="20"/>
              </w:rPr>
              <w:t>Betreuer:</w:t>
            </w:r>
          </w:p>
        </w:tc>
        <w:tc>
          <w:tcPr>
            <w:tcW w:w="7053" w:type="dxa"/>
          </w:tcPr>
          <w:p w14:paraId="1FBB2E77" w14:textId="4EA7E8A8" w:rsidR="004B6F8B" w:rsidRPr="004B6F8B" w:rsidRDefault="004A3DC0" w:rsidP="00FB15D9">
            <w:pPr>
              <w:ind w:left="0"/>
            </w:pPr>
            <w:r>
              <w:t>Martin Burger</w:t>
            </w:r>
          </w:p>
        </w:tc>
      </w:tr>
    </w:tbl>
    <w:p w14:paraId="1FBB2E79" w14:textId="77777777" w:rsidR="00E80F00" w:rsidRPr="00672189" w:rsidRDefault="00E1745A" w:rsidP="00E1745A">
      <w:pPr>
        <w:pStyle w:val="Default"/>
        <w:spacing w:before="240"/>
        <w:rPr>
          <w:rFonts w:ascii="Tahoma" w:hAnsi="Tahoma"/>
          <w:b/>
          <w:sz w:val="20"/>
          <w:szCs w:val="20"/>
        </w:rPr>
      </w:pPr>
      <w:r>
        <w:rPr>
          <w:rFonts w:ascii="Tahoma" w:hAnsi="Tahoma"/>
          <w:b/>
          <w:sz w:val="20"/>
          <w:szCs w:val="20"/>
        </w:rPr>
        <w:t>Wichtigste Punkte des</w:t>
      </w:r>
      <w:r w:rsidR="00E80F00" w:rsidRPr="00672189">
        <w:rPr>
          <w:rFonts w:ascii="Tahoma" w:hAnsi="Tahoma"/>
          <w:b/>
          <w:sz w:val="20"/>
          <w:szCs w:val="20"/>
        </w:rPr>
        <w:t xml:space="preserve"> Lernjournals:</w:t>
      </w:r>
    </w:p>
    <w:p w14:paraId="1FBB2E7A" w14:textId="77777777" w:rsidR="00E80F00" w:rsidRPr="00672189" w:rsidRDefault="00E1745A" w:rsidP="00E1745A">
      <w:pPr>
        <w:pStyle w:val="Default"/>
        <w:numPr>
          <w:ilvl w:val="0"/>
          <w:numId w:val="17"/>
        </w:numPr>
        <w:spacing w:before="40" w:after="80"/>
        <w:ind w:left="284" w:hanging="284"/>
        <w:contextualSpacing/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>Lernziele</w:t>
      </w:r>
      <w:r w:rsidR="006D0A7C">
        <w:rPr>
          <w:rFonts w:ascii="Tahoma" w:hAnsi="Tahoma"/>
          <w:sz w:val="20"/>
          <w:szCs w:val="20"/>
        </w:rPr>
        <w:t xml:space="preserve"> (Kleine und </w:t>
      </w:r>
      <w:proofErr w:type="spellStart"/>
      <w:r w:rsidR="006D0A7C">
        <w:rPr>
          <w:rFonts w:ascii="Tahoma" w:hAnsi="Tahoma"/>
          <w:sz w:val="20"/>
          <w:szCs w:val="20"/>
        </w:rPr>
        <w:t>grosse</w:t>
      </w:r>
      <w:proofErr w:type="spellEnd"/>
      <w:r w:rsidR="006D0A7C">
        <w:rPr>
          <w:rFonts w:ascii="Tahoma" w:hAnsi="Tahoma"/>
          <w:sz w:val="20"/>
          <w:szCs w:val="20"/>
        </w:rPr>
        <w:t xml:space="preserve"> Ziele)</w:t>
      </w:r>
    </w:p>
    <w:p w14:paraId="1FBB2E7B" w14:textId="77777777" w:rsidR="00B31FF0" w:rsidRPr="00672189" w:rsidRDefault="00B31FF0" w:rsidP="00E1745A">
      <w:pPr>
        <w:pStyle w:val="Default"/>
        <w:numPr>
          <w:ilvl w:val="0"/>
          <w:numId w:val="17"/>
        </w:numPr>
        <w:spacing w:before="40" w:after="80"/>
        <w:ind w:left="284" w:hanging="284"/>
        <w:contextualSpacing/>
        <w:rPr>
          <w:rFonts w:ascii="Tahoma" w:hAnsi="Tahoma"/>
          <w:sz w:val="20"/>
          <w:szCs w:val="20"/>
        </w:rPr>
      </w:pPr>
      <w:r w:rsidRPr="00672189">
        <w:rPr>
          <w:rFonts w:ascii="Tahoma" w:hAnsi="Tahoma"/>
          <w:sz w:val="20"/>
          <w:szCs w:val="20"/>
        </w:rPr>
        <w:t>Herausforderungen</w:t>
      </w:r>
      <w:r w:rsidR="00E1745A">
        <w:rPr>
          <w:rFonts w:ascii="Tahoma" w:hAnsi="Tahoma"/>
          <w:sz w:val="20"/>
          <w:szCs w:val="20"/>
        </w:rPr>
        <w:t>,</w:t>
      </w:r>
      <w:r w:rsidR="006D0A7C">
        <w:rPr>
          <w:rFonts w:ascii="Tahoma" w:hAnsi="Tahoma"/>
          <w:sz w:val="20"/>
          <w:szCs w:val="20"/>
        </w:rPr>
        <w:t xml:space="preserve"> die sich Ihnen stellen.</w:t>
      </w:r>
    </w:p>
    <w:p w14:paraId="1FBB2E7C" w14:textId="77777777" w:rsidR="00B31FF0" w:rsidRPr="00672189" w:rsidRDefault="00B31FF0" w:rsidP="00E1745A">
      <w:pPr>
        <w:pStyle w:val="Default"/>
        <w:numPr>
          <w:ilvl w:val="0"/>
          <w:numId w:val="17"/>
        </w:numPr>
        <w:spacing w:before="40" w:after="80"/>
        <w:ind w:left="284" w:hanging="284"/>
        <w:contextualSpacing/>
        <w:rPr>
          <w:rFonts w:ascii="Tahoma" w:hAnsi="Tahoma"/>
          <w:sz w:val="20"/>
          <w:szCs w:val="20"/>
        </w:rPr>
      </w:pPr>
      <w:r w:rsidRPr="00672189">
        <w:rPr>
          <w:rFonts w:ascii="Tahoma" w:hAnsi="Tahoma"/>
          <w:sz w:val="20"/>
          <w:szCs w:val="20"/>
        </w:rPr>
        <w:t>Lösungsstrategien</w:t>
      </w:r>
      <w:r w:rsidR="00E1745A">
        <w:rPr>
          <w:rFonts w:ascii="Tahoma" w:hAnsi="Tahoma"/>
          <w:sz w:val="20"/>
          <w:szCs w:val="20"/>
        </w:rPr>
        <w:t xml:space="preserve"> oder -i</w:t>
      </w:r>
      <w:r w:rsidRPr="00672189">
        <w:rPr>
          <w:rFonts w:ascii="Tahoma" w:hAnsi="Tahoma"/>
          <w:sz w:val="20"/>
          <w:szCs w:val="20"/>
        </w:rPr>
        <w:t>dee</w:t>
      </w:r>
      <w:r w:rsidR="006D0A7C">
        <w:rPr>
          <w:rFonts w:ascii="Tahoma" w:hAnsi="Tahoma"/>
          <w:sz w:val="20"/>
          <w:szCs w:val="20"/>
        </w:rPr>
        <w:t>n, die Sie anwenden</w:t>
      </w:r>
      <w:r w:rsidR="00E1745A">
        <w:rPr>
          <w:rFonts w:ascii="Tahoma" w:hAnsi="Tahoma"/>
          <w:sz w:val="20"/>
          <w:szCs w:val="20"/>
        </w:rPr>
        <w:t>,</w:t>
      </w:r>
      <w:r w:rsidR="006D0A7C">
        <w:rPr>
          <w:rFonts w:ascii="Tahoma" w:hAnsi="Tahoma"/>
          <w:sz w:val="20"/>
          <w:szCs w:val="20"/>
        </w:rPr>
        <w:t xml:space="preserve"> um einer Herausforderung zu begegnen.</w:t>
      </w:r>
    </w:p>
    <w:p w14:paraId="1FBB2E7D" w14:textId="77777777" w:rsidR="00B31FF0" w:rsidRPr="00672189" w:rsidRDefault="00B31FF0" w:rsidP="00E1745A">
      <w:pPr>
        <w:pStyle w:val="Default"/>
        <w:numPr>
          <w:ilvl w:val="0"/>
          <w:numId w:val="17"/>
        </w:numPr>
        <w:spacing w:before="40" w:after="80"/>
        <w:ind w:left="284" w:hanging="284"/>
        <w:contextualSpacing/>
        <w:rPr>
          <w:rFonts w:ascii="Tahoma" w:hAnsi="Tahoma"/>
          <w:sz w:val="20"/>
          <w:szCs w:val="20"/>
        </w:rPr>
      </w:pPr>
      <w:r w:rsidRPr="00672189">
        <w:rPr>
          <w:rFonts w:ascii="Tahoma" w:hAnsi="Tahoma"/>
          <w:sz w:val="20"/>
          <w:szCs w:val="20"/>
        </w:rPr>
        <w:t>Erfolgserlebnisse</w:t>
      </w:r>
      <w:r w:rsidR="000A052A">
        <w:rPr>
          <w:rFonts w:ascii="Tahoma" w:hAnsi="Tahoma"/>
          <w:sz w:val="20"/>
          <w:szCs w:val="20"/>
        </w:rPr>
        <w:t xml:space="preserve"> während der Diplomarbeit</w:t>
      </w:r>
    </w:p>
    <w:p w14:paraId="1FBB2E7E" w14:textId="77777777" w:rsidR="00B31FF0" w:rsidRPr="00672189" w:rsidRDefault="00A772F4" w:rsidP="00E1745A">
      <w:pPr>
        <w:pStyle w:val="Default"/>
        <w:numPr>
          <w:ilvl w:val="0"/>
          <w:numId w:val="17"/>
        </w:numPr>
        <w:spacing w:before="40" w:after="80"/>
        <w:ind w:left="284" w:hanging="284"/>
        <w:contextualSpacing/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 xml:space="preserve">Allfällige </w:t>
      </w:r>
      <w:r w:rsidR="00B31FF0" w:rsidRPr="00672189">
        <w:rPr>
          <w:rFonts w:ascii="Tahoma" w:hAnsi="Tahoma"/>
          <w:sz w:val="20"/>
          <w:szCs w:val="20"/>
        </w:rPr>
        <w:t>Rückmeldungen vom Betreuer</w:t>
      </w:r>
    </w:p>
    <w:p w14:paraId="1FBB2E7F" w14:textId="77777777" w:rsidR="005515BB" w:rsidRPr="00E3024B" w:rsidRDefault="00D46653" w:rsidP="00E3024B">
      <w:pPr>
        <w:pStyle w:val="berschrift1"/>
      </w:pPr>
      <w:r w:rsidRPr="00E3024B"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E3024B" w:rsidRPr="00B74BCB" w14:paraId="1FBB2E85" w14:textId="77777777" w:rsidTr="00B74BCB">
        <w:tc>
          <w:tcPr>
            <w:tcW w:w="2518" w:type="dxa"/>
            <w:shd w:val="clear" w:color="auto" w:fill="D9D9D9"/>
          </w:tcPr>
          <w:p w14:paraId="1FBB2E80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1FBB2E81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FBB2E82" w14:textId="61BA9CFD" w:rsidR="00E3024B" w:rsidRPr="00B74BCB" w:rsidRDefault="004A3DC0" w:rsidP="00B74BCB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03.09.2025</w:t>
            </w:r>
          </w:p>
        </w:tc>
        <w:tc>
          <w:tcPr>
            <w:tcW w:w="585" w:type="dxa"/>
            <w:shd w:val="clear" w:color="auto" w:fill="D9D9D9"/>
          </w:tcPr>
          <w:p w14:paraId="1FBB2E83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1FBB2E84" w14:textId="4557C499" w:rsidR="00E3024B" w:rsidRPr="00B74BCB" w:rsidRDefault="004A3DC0" w:rsidP="00B74BCB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10.09.2025</w:t>
            </w:r>
          </w:p>
        </w:tc>
      </w:tr>
      <w:tr w:rsidR="0052470D" w:rsidRPr="00B74BCB" w14:paraId="1FBB2E88" w14:textId="77777777" w:rsidTr="00B74BCB">
        <w:tc>
          <w:tcPr>
            <w:tcW w:w="2518" w:type="dxa"/>
          </w:tcPr>
          <w:p w14:paraId="1FBB2E86" w14:textId="77777777" w:rsidR="0052470D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1FBB2E87" w14:textId="322FC7FE" w:rsidR="0052470D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System Engineering beginnen, Konzepte Erstellen</w:t>
            </w:r>
          </w:p>
        </w:tc>
      </w:tr>
      <w:tr w:rsidR="0052470D" w:rsidRPr="00B74BCB" w14:paraId="1FBB2E8B" w14:textId="77777777" w:rsidTr="00B74BCB">
        <w:tc>
          <w:tcPr>
            <w:tcW w:w="2518" w:type="dxa"/>
          </w:tcPr>
          <w:p w14:paraId="1FBB2E89" w14:textId="77777777" w:rsidR="0052470D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1FBB2E8A" w14:textId="1878ED63" w:rsidR="0052470D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Viel Textarbeit</w:t>
            </w:r>
          </w:p>
        </w:tc>
      </w:tr>
      <w:tr w:rsidR="0052470D" w:rsidRPr="00B74BCB" w14:paraId="1FBB2E8E" w14:textId="77777777" w:rsidTr="00B74BCB">
        <w:tc>
          <w:tcPr>
            <w:tcW w:w="2518" w:type="dxa"/>
          </w:tcPr>
          <w:p w14:paraId="1FBB2E8C" w14:textId="77777777" w:rsidR="0052470D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FBB2E8D" w14:textId="197A34DA" w:rsidR="0052470D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Dran bleiben, Recherche</w:t>
            </w:r>
          </w:p>
        </w:tc>
      </w:tr>
      <w:tr w:rsidR="0052470D" w:rsidRPr="00B74BCB" w14:paraId="1FBB2E91" w14:textId="77777777" w:rsidTr="00B74BCB">
        <w:tc>
          <w:tcPr>
            <w:tcW w:w="2518" w:type="dxa"/>
          </w:tcPr>
          <w:p w14:paraId="1FBB2E8F" w14:textId="77777777" w:rsidR="0052470D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1FBB2E90" w14:textId="71D9DEED" w:rsidR="0052470D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Simulation der Abstrahlung läuft!</w:t>
            </w:r>
          </w:p>
        </w:tc>
      </w:tr>
      <w:tr w:rsidR="0052470D" w:rsidRPr="00B74BCB" w14:paraId="1FBB2E94" w14:textId="77777777" w:rsidTr="00B74BCB">
        <w:tc>
          <w:tcPr>
            <w:tcW w:w="2518" w:type="dxa"/>
          </w:tcPr>
          <w:p w14:paraId="1FBB2E92" w14:textId="77777777" w:rsidR="0052470D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1FBB2E93" w14:textId="77777777" w:rsidR="0052470D" w:rsidRPr="00B74BCB" w:rsidRDefault="0052470D" w:rsidP="00B74BCB">
            <w:pPr>
              <w:ind w:left="0"/>
              <w:rPr>
                <w:szCs w:val="18"/>
              </w:rPr>
            </w:pPr>
          </w:p>
        </w:tc>
      </w:tr>
    </w:tbl>
    <w:p w14:paraId="1FBB2E95" w14:textId="77777777" w:rsidR="00D46653" w:rsidRDefault="00D46653" w:rsidP="00E3024B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E3024B" w:rsidRPr="00B74BCB" w14:paraId="1FBB2E9B" w14:textId="77777777" w:rsidTr="00B74BCB">
        <w:tc>
          <w:tcPr>
            <w:tcW w:w="2518" w:type="dxa"/>
            <w:shd w:val="clear" w:color="auto" w:fill="D9D9D9"/>
          </w:tcPr>
          <w:p w14:paraId="1FBB2E96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1FBB2E97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FBB2E98" w14:textId="514D7FB6" w:rsidR="00E3024B" w:rsidRPr="00B74BCB" w:rsidRDefault="004A3DC0" w:rsidP="00B74BCB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10.09.2025</w:t>
            </w:r>
          </w:p>
        </w:tc>
        <w:tc>
          <w:tcPr>
            <w:tcW w:w="585" w:type="dxa"/>
            <w:shd w:val="clear" w:color="auto" w:fill="D9D9D9"/>
          </w:tcPr>
          <w:p w14:paraId="1FBB2E99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1FBB2E9A" w14:textId="41EB7FE1" w:rsidR="00E3024B" w:rsidRPr="00B74BCB" w:rsidRDefault="004A3DC0" w:rsidP="00B74BCB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17.09.2025</w:t>
            </w:r>
          </w:p>
        </w:tc>
      </w:tr>
      <w:tr w:rsidR="00E3024B" w:rsidRPr="00B74BCB" w14:paraId="1FBB2E9E" w14:textId="77777777" w:rsidTr="00B74BCB">
        <w:tc>
          <w:tcPr>
            <w:tcW w:w="2518" w:type="dxa"/>
          </w:tcPr>
          <w:p w14:paraId="1FBB2E9C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1FBB2E9D" w14:textId="67E3EACE" w:rsidR="00E3024B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Systems Engineering abschliessen</w:t>
            </w:r>
          </w:p>
        </w:tc>
      </w:tr>
      <w:tr w:rsidR="00E3024B" w:rsidRPr="00B74BCB" w14:paraId="1FBB2EA1" w14:textId="77777777" w:rsidTr="00B74BCB">
        <w:tc>
          <w:tcPr>
            <w:tcW w:w="2518" w:type="dxa"/>
          </w:tcPr>
          <w:p w14:paraId="1FBB2E9F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1FBB2EA0" w14:textId="5640AB04" w:rsidR="00E3024B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Viel </w:t>
            </w:r>
            <w:proofErr w:type="spellStart"/>
            <w:r>
              <w:rPr>
                <w:szCs w:val="18"/>
              </w:rPr>
              <w:t>Textarbiet</w:t>
            </w:r>
            <w:proofErr w:type="spellEnd"/>
          </w:p>
        </w:tc>
      </w:tr>
      <w:tr w:rsidR="00E3024B" w:rsidRPr="00B74BCB" w14:paraId="1FBB2EA4" w14:textId="77777777" w:rsidTr="00B74BCB">
        <w:tc>
          <w:tcPr>
            <w:tcW w:w="2518" w:type="dxa"/>
          </w:tcPr>
          <w:p w14:paraId="1FBB2EA2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FBB2EA3" w14:textId="0A6A0364" w:rsidR="00E3024B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Dran bleiben, Recherche, Excel, Draw.io</w:t>
            </w:r>
          </w:p>
        </w:tc>
      </w:tr>
      <w:tr w:rsidR="00E3024B" w:rsidRPr="00B74BCB" w14:paraId="1FBB2EA7" w14:textId="77777777" w:rsidTr="00B74BCB">
        <w:tc>
          <w:tcPr>
            <w:tcW w:w="2518" w:type="dxa"/>
          </w:tcPr>
          <w:p w14:paraId="1FBB2EA5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1FBB2EA6" w14:textId="1F57AB96" w:rsidR="00E3024B" w:rsidRPr="00B74BCB" w:rsidRDefault="004A3DC0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Systems Engineering weitgehen Abgeschlossen, Saite als nicht wesentlichen Bestandteil definiert</w:t>
            </w:r>
          </w:p>
        </w:tc>
      </w:tr>
      <w:tr w:rsidR="00E3024B" w:rsidRPr="00B74BCB" w14:paraId="1FBB2EAA" w14:textId="77777777" w:rsidTr="00B74BCB">
        <w:tc>
          <w:tcPr>
            <w:tcW w:w="2518" w:type="dxa"/>
          </w:tcPr>
          <w:p w14:paraId="1FBB2EA8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1FBB2EA9" w14:textId="77777777" w:rsidR="00E3024B" w:rsidRPr="00B74BCB" w:rsidRDefault="00E3024B" w:rsidP="00B74BCB">
            <w:pPr>
              <w:ind w:left="0"/>
              <w:rPr>
                <w:szCs w:val="18"/>
              </w:rPr>
            </w:pPr>
          </w:p>
        </w:tc>
      </w:tr>
    </w:tbl>
    <w:p w14:paraId="1FBB2EAB" w14:textId="77777777" w:rsidR="00D46653" w:rsidRDefault="00D46653" w:rsidP="00E3024B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E3024B" w:rsidRPr="00B74BCB" w14:paraId="1FBB2EB1" w14:textId="77777777" w:rsidTr="00B74BCB">
        <w:tc>
          <w:tcPr>
            <w:tcW w:w="2518" w:type="dxa"/>
            <w:shd w:val="clear" w:color="auto" w:fill="D9D9D9"/>
          </w:tcPr>
          <w:p w14:paraId="1FBB2EAC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1FBB2EAD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FBB2EAE" w14:textId="70A0717C" w:rsidR="00E3024B" w:rsidRPr="00B74BCB" w:rsidRDefault="004F052A" w:rsidP="00B74BCB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18.09.2025</w:t>
            </w:r>
          </w:p>
        </w:tc>
        <w:tc>
          <w:tcPr>
            <w:tcW w:w="585" w:type="dxa"/>
            <w:shd w:val="clear" w:color="auto" w:fill="D9D9D9"/>
          </w:tcPr>
          <w:p w14:paraId="1FBB2EAF" w14:textId="77777777" w:rsidR="00E3024B" w:rsidRPr="00B74BCB" w:rsidRDefault="00E3024B" w:rsidP="00B74BCB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1FBB2EB0" w14:textId="485029C7" w:rsidR="00E3024B" w:rsidRPr="00B74BCB" w:rsidRDefault="004F052A" w:rsidP="00B74BCB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24.09.2025</w:t>
            </w:r>
          </w:p>
        </w:tc>
      </w:tr>
      <w:tr w:rsidR="00E3024B" w:rsidRPr="00B74BCB" w14:paraId="1FBB2EB4" w14:textId="77777777" w:rsidTr="00B74BCB">
        <w:tc>
          <w:tcPr>
            <w:tcW w:w="2518" w:type="dxa"/>
          </w:tcPr>
          <w:p w14:paraId="1FBB2EB2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1FBB2EB3" w14:textId="655325D0" w:rsidR="00E3024B" w:rsidRPr="00B74BCB" w:rsidRDefault="004F052A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Kennwerte ermitteln</w:t>
            </w:r>
          </w:p>
        </w:tc>
      </w:tr>
      <w:tr w:rsidR="00E3024B" w:rsidRPr="00B74BCB" w14:paraId="1FBB2EB7" w14:textId="77777777" w:rsidTr="00B74BCB">
        <w:tc>
          <w:tcPr>
            <w:tcW w:w="2518" w:type="dxa"/>
          </w:tcPr>
          <w:p w14:paraId="1FBB2EB5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1FBB2EB6" w14:textId="76960605" w:rsidR="00E3024B" w:rsidRPr="00B74BCB" w:rsidRDefault="004F052A" w:rsidP="00B74BCB">
            <w:pPr>
              <w:ind w:left="0"/>
              <w:rPr>
                <w:szCs w:val="18"/>
              </w:rPr>
            </w:pPr>
            <w:proofErr w:type="spellStart"/>
            <w:r>
              <w:rPr>
                <w:szCs w:val="18"/>
              </w:rPr>
              <w:t>Exciterleistung</w:t>
            </w:r>
            <w:proofErr w:type="spellEnd"/>
            <w:r>
              <w:rPr>
                <w:szCs w:val="18"/>
              </w:rPr>
              <w:t xml:space="preserve"> offen</w:t>
            </w:r>
          </w:p>
        </w:tc>
      </w:tr>
      <w:tr w:rsidR="00E3024B" w:rsidRPr="00B74BCB" w14:paraId="1FBB2EBA" w14:textId="77777777" w:rsidTr="00B74BCB">
        <w:tc>
          <w:tcPr>
            <w:tcW w:w="2518" w:type="dxa"/>
          </w:tcPr>
          <w:p w14:paraId="1FBB2EB8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FBB2EB9" w14:textId="0FD9BA8E" w:rsidR="00E3024B" w:rsidRPr="00B74BCB" w:rsidRDefault="004F052A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>Verfügbare Bauteile abklären</w:t>
            </w:r>
          </w:p>
        </w:tc>
      </w:tr>
      <w:tr w:rsidR="00E3024B" w:rsidRPr="00B74BCB" w14:paraId="1FBB2EBD" w14:textId="77777777" w:rsidTr="00B74BCB">
        <w:tc>
          <w:tcPr>
            <w:tcW w:w="2518" w:type="dxa"/>
          </w:tcPr>
          <w:p w14:paraId="1FBB2EBB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lastRenderedPageBreak/>
              <w:t>Erfolgserlebnis</w:t>
            </w:r>
          </w:p>
        </w:tc>
        <w:tc>
          <w:tcPr>
            <w:tcW w:w="7053" w:type="dxa"/>
            <w:gridSpan w:val="4"/>
          </w:tcPr>
          <w:p w14:paraId="1FBB2EBC" w14:textId="1622EE3C" w:rsidR="00E3024B" w:rsidRPr="00B74BCB" w:rsidRDefault="004F052A" w:rsidP="00B74BCB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Leistung erfolgreich ermittelt, </w:t>
            </w:r>
            <w:proofErr w:type="spellStart"/>
            <w:r>
              <w:rPr>
                <w:szCs w:val="18"/>
              </w:rPr>
              <w:t>PoE</w:t>
            </w:r>
            <w:proofErr w:type="spellEnd"/>
            <w:r>
              <w:rPr>
                <w:szCs w:val="18"/>
              </w:rPr>
              <w:t xml:space="preserve"> ausgeschlossen</w:t>
            </w:r>
          </w:p>
        </w:tc>
      </w:tr>
      <w:tr w:rsidR="00E3024B" w:rsidRPr="00B74BCB" w14:paraId="1FBB2EC0" w14:textId="77777777" w:rsidTr="00B74BCB">
        <w:tc>
          <w:tcPr>
            <w:tcW w:w="2518" w:type="dxa"/>
          </w:tcPr>
          <w:p w14:paraId="1FBB2EBE" w14:textId="77777777" w:rsidR="00E3024B" w:rsidRPr="00B74BCB" w:rsidRDefault="00E3024B" w:rsidP="00B74BCB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1FBB2EBF" w14:textId="77777777" w:rsidR="00E3024B" w:rsidRPr="00B74BCB" w:rsidRDefault="00E3024B" w:rsidP="00B74BCB">
            <w:pPr>
              <w:ind w:left="0"/>
              <w:rPr>
                <w:szCs w:val="18"/>
              </w:rPr>
            </w:pPr>
          </w:p>
        </w:tc>
      </w:tr>
    </w:tbl>
    <w:p w14:paraId="031B34C3" w14:textId="77777777" w:rsidR="004F052A" w:rsidRDefault="004F052A" w:rsidP="004F052A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4F052A" w:rsidRPr="00B74BCB" w14:paraId="2AAE588F" w14:textId="77777777" w:rsidTr="00DE1270">
        <w:tc>
          <w:tcPr>
            <w:tcW w:w="2518" w:type="dxa"/>
            <w:shd w:val="clear" w:color="auto" w:fill="D9D9D9"/>
          </w:tcPr>
          <w:p w14:paraId="45C3CAB2" w14:textId="77777777" w:rsidR="004F052A" w:rsidRPr="00B74BCB" w:rsidRDefault="004F052A" w:rsidP="00DE1270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0343EECE" w14:textId="77777777" w:rsidR="004F052A" w:rsidRPr="00B74BCB" w:rsidRDefault="004F052A" w:rsidP="00DE1270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602CFAAC" w14:textId="642F7DA6" w:rsidR="004F052A" w:rsidRPr="00B74BCB" w:rsidRDefault="004F052A" w:rsidP="00DE127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25.09.2025</w:t>
            </w:r>
          </w:p>
        </w:tc>
        <w:tc>
          <w:tcPr>
            <w:tcW w:w="585" w:type="dxa"/>
            <w:shd w:val="clear" w:color="auto" w:fill="D9D9D9"/>
          </w:tcPr>
          <w:p w14:paraId="38998E46" w14:textId="77777777" w:rsidR="004F052A" w:rsidRPr="00B74BCB" w:rsidRDefault="004F052A" w:rsidP="00DE1270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75F3F296" w14:textId="0D1E34D7" w:rsidR="004F052A" w:rsidRPr="00B74BCB" w:rsidRDefault="004F052A" w:rsidP="00DE127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01.10.2025</w:t>
            </w:r>
          </w:p>
        </w:tc>
      </w:tr>
      <w:tr w:rsidR="004F052A" w:rsidRPr="00B74BCB" w14:paraId="18F1EC1F" w14:textId="77777777" w:rsidTr="00DE1270">
        <w:tc>
          <w:tcPr>
            <w:tcW w:w="2518" w:type="dxa"/>
          </w:tcPr>
          <w:p w14:paraId="7D88275C" w14:textId="77777777" w:rsidR="004F052A" w:rsidRPr="00B74BCB" w:rsidRDefault="004F052A" w:rsidP="00DE1270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6B5AE436" w14:textId="4122A3EC" w:rsidR="004F052A" w:rsidRPr="00B74BCB" w:rsidRDefault="004F052A" w:rsidP="00DE1270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Bauteilevaluation beginnen </w:t>
            </w:r>
          </w:p>
        </w:tc>
      </w:tr>
      <w:tr w:rsidR="004F052A" w:rsidRPr="00B74BCB" w14:paraId="04B09168" w14:textId="77777777" w:rsidTr="00DE1270">
        <w:tc>
          <w:tcPr>
            <w:tcW w:w="2518" w:type="dxa"/>
          </w:tcPr>
          <w:p w14:paraId="13FC2886" w14:textId="77777777" w:rsidR="004F052A" w:rsidRPr="00B74BCB" w:rsidRDefault="004F052A" w:rsidP="00DE1270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4BAB4631" w14:textId="1DFB82A7" w:rsidR="004F052A" w:rsidRPr="00B74BCB" w:rsidRDefault="004F052A" w:rsidP="00DE1270">
            <w:pPr>
              <w:ind w:left="0"/>
              <w:rPr>
                <w:szCs w:val="18"/>
              </w:rPr>
            </w:pPr>
            <w:r>
              <w:rPr>
                <w:szCs w:val="18"/>
              </w:rPr>
              <w:t>Wenig Zeit, Private Anlässe</w:t>
            </w:r>
          </w:p>
        </w:tc>
      </w:tr>
      <w:tr w:rsidR="004F052A" w:rsidRPr="00B74BCB" w14:paraId="3BE0F347" w14:textId="77777777" w:rsidTr="00DE1270">
        <w:tc>
          <w:tcPr>
            <w:tcW w:w="2518" w:type="dxa"/>
          </w:tcPr>
          <w:p w14:paraId="04C700D3" w14:textId="77777777" w:rsidR="004F052A" w:rsidRPr="00B74BCB" w:rsidRDefault="004F052A" w:rsidP="00DE1270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61776169" w14:textId="6C4BA866" w:rsidR="004F052A" w:rsidRPr="00B74BCB" w:rsidRDefault="004F052A" w:rsidP="00DE1270">
            <w:pPr>
              <w:ind w:left="0"/>
              <w:rPr>
                <w:szCs w:val="18"/>
              </w:rPr>
            </w:pPr>
            <w:r>
              <w:rPr>
                <w:szCs w:val="18"/>
              </w:rPr>
              <w:t>ChatGPT nutzen</w:t>
            </w:r>
          </w:p>
        </w:tc>
      </w:tr>
      <w:tr w:rsidR="004F052A" w:rsidRPr="00B74BCB" w14:paraId="699541EA" w14:textId="77777777" w:rsidTr="00DE1270">
        <w:tc>
          <w:tcPr>
            <w:tcW w:w="2518" w:type="dxa"/>
          </w:tcPr>
          <w:p w14:paraId="3FE1C77B" w14:textId="77777777" w:rsidR="004F052A" w:rsidRPr="00B74BCB" w:rsidRDefault="004F052A" w:rsidP="00DE1270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53AE879C" w14:textId="78C83450" w:rsidR="004F052A" w:rsidRPr="00B74BCB" w:rsidRDefault="004F052A" w:rsidP="00DE1270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Durch ChatGPT einen sehr passenden Endstufen-IC gefunden</w:t>
            </w:r>
          </w:p>
        </w:tc>
      </w:tr>
      <w:tr w:rsidR="004F052A" w:rsidRPr="00B74BCB" w14:paraId="550FE56D" w14:textId="77777777" w:rsidTr="00DE1270">
        <w:tc>
          <w:tcPr>
            <w:tcW w:w="2518" w:type="dxa"/>
          </w:tcPr>
          <w:p w14:paraId="1E0E8A79" w14:textId="77777777" w:rsidR="004F052A" w:rsidRPr="00B74BCB" w:rsidRDefault="004F052A" w:rsidP="00DE1270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2EE2FCFB" w14:textId="77777777" w:rsidR="004F052A" w:rsidRPr="00B74BCB" w:rsidRDefault="004F052A" w:rsidP="00DE1270">
            <w:pPr>
              <w:ind w:left="0"/>
              <w:rPr>
                <w:szCs w:val="18"/>
              </w:rPr>
            </w:pPr>
          </w:p>
        </w:tc>
      </w:tr>
    </w:tbl>
    <w:p w14:paraId="3F56E1A4" w14:textId="56A68253" w:rsidR="004F052A" w:rsidRDefault="00B5193C" w:rsidP="00E3024B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B5193C" w:rsidRPr="00B74BCB" w14:paraId="5F06E0DA" w14:textId="77777777" w:rsidTr="00D4481F">
        <w:tc>
          <w:tcPr>
            <w:tcW w:w="2518" w:type="dxa"/>
            <w:shd w:val="clear" w:color="auto" w:fill="D9D9D9"/>
          </w:tcPr>
          <w:p w14:paraId="42226F7E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3E1BFB82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528C6FAF" w14:textId="230A67A5" w:rsidR="00B5193C" w:rsidRPr="00B74BCB" w:rsidRDefault="00B5193C" w:rsidP="00D4481F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02.10.2025</w:t>
            </w:r>
          </w:p>
        </w:tc>
        <w:tc>
          <w:tcPr>
            <w:tcW w:w="585" w:type="dxa"/>
            <w:shd w:val="clear" w:color="auto" w:fill="D9D9D9"/>
          </w:tcPr>
          <w:p w14:paraId="70A57506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168748F7" w14:textId="11D3FEA1" w:rsidR="00B5193C" w:rsidRPr="00B74BCB" w:rsidRDefault="00B5193C" w:rsidP="00D4481F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08.10.2025</w:t>
            </w:r>
          </w:p>
        </w:tc>
      </w:tr>
      <w:tr w:rsidR="00B5193C" w:rsidRPr="00B74BCB" w14:paraId="4CEEE418" w14:textId="77777777" w:rsidTr="00D4481F">
        <w:tc>
          <w:tcPr>
            <w:tcW w:w="2518" w:type="dxa"/>
          </w:tcPr>
          <w:p w14:paraId="25ED0315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109C0816" w14:textId="720C84F4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Blockschaltbild PCB fertig stellen, Simulationen, Schema beginnen </w:t>
            </w:r>
          </w:p>
        </w:tc>
      </w:tr>
      <w:tr w:rsidR="00B5193C" w:rsidRPr="00B74BCB" w14:paraId="4F2B67D2" w14:textId="77777777" w:rsidTr="00D4481F">
        <w:tc>
          <w:tcPr>
            <w:tcW w:w="2518" w:type="dxa"/>
          </w:tcPr>
          <w:p w14:paraId="03B15E17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46734503" w14:textId="651802BE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Noch viele Unbekannte, Bauteile müssen </w:t>
            </w:r>
          </w:p>
        </w:tc>
      </w:tr>
      <w:tr w:rsidR="00B5193C" w:rsidRPr="00B74BCB" w14:paraId="09EB5C04" w14:textId="77777777" w:rsidTr="00D4481F">
        <w:tc>
          <w:tcPr>
            <w:tcW w:w="2518" w:type="dxa"/>
          </w:tcPr>
          <w:p w14:paraId="4F3AB410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A1A9C50" w14:textId="675D7E9C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Simulationen iterativ Bauteilwerte bestimmen</w:t>
            </w:r>
          </w:p>
        </w:tc>
      </w:tr>
      <w:tr w:rsidR="00B5193C" w:rsidRPr="00B74BCB" w14:paraId="0EB9A8E1" w14:textId="77777777" w:rsidTr="00D4481F">
        <w:tc>
          <w:tcPr>
            <w:tcW w:w="2518" w:type="dxa"/>
          </w:tcPr>
          <w:p w14:paraId="2535CCB6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1BFB31FE" w14:textId="3235BF94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Es  wurde eine idealer Wert für Entkopplungsinduktionen der Endstufenspeisung gefunden.</w:t>
            </w:r>
          </w:p>
        </w:tc>
      </w:tr>
      <w:tr w:rsidR="00B5193C" w:rsidRPr="00B74BCB" w14:paraId="0D1FF0A5" w14:textId="77777777" w:rsidTr="00D4481F">
        <w:tc>
          <w:tcPr>
            <w:tcW w:w="2518" w:type="dxa"/>
          </w:tcPr>
          <w:p w14:paraId="03907DC8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5936246B" w14:textId="77777777" w:rsidR="00B5193C" w:rsidRPr="00B74BCB" w:rsidRDefault="00B5193C" w:rsidP="00D4481F">
            <w:pPr>
              <w:ind w:left="0"/>
              <w:rPr>
                <w:szCs w:val="18"/>
              </w:rPr>
            </w:pPr>
          </w:p>
        </w:tc>
      </w:tr>
    </w:tbl>
    <w:p w14:paraId="28C2C5A2" w14:textId="6221FB6C" w:rsidR="00B5193C" w:rsidRDefault="00B5193C" w:rsidP="00E3024B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B5193C" w:rsidRPr="00B74BCB" w14:paraId="4096B66D" w14:textId="77777777" w:rsidTr="00D4481F">
        <w:tc>
          <w:tcPr>
            <w:tcW w:w="2518" w:type="dxa"/>
            <w:shd w:val="clear" w:color="auto" w:fill="D9D9D9"/>
          </w:tcPr>
          <w:p w14:paraId="5BE9A1C3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2CEF954D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7E3F6E2E" w14:textId="1CCC432B" w:rsidR="00B5193C" w:rsidRPr="00B74BCB" w:rsidRDefault="00B5193C" w:rsidP="00D4481F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09.10.2025</w:t>
            </w:r>
          </w:p>
        </w:tc>
        <w:tc>
          <w:tcPr>
            <w:tcW w:w="585" w:type="dxa"/>
            <w:shd w:val="clear" w:color="auto" w:fill="D9D9D9"/>
          </w:tcPr>
          <w:p w14:paraId="6272D84A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6AE07934" w14:textId="08D87690" w:rsidR="00B5193C" w:rsidRPr="00B74BCB" w:rsidRDefault="00B5193C" w:rsidP="00D4481F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15.10.2025</w:t>
            </w:r>
          </w:p>
        </w:tc>
      </w:tr>
      <w:tr w:rsidR="00B5193C" w:rsidRPr="00B74BCB" w14:paraId="061225D9" w14:textId="77777777" w:rsidTr="00D4481F">
        <w:tc>
          <w:tcPr>
            <w:tcW w:w="2518" w:type="dxa"/>
          </w:tcPr>
          <w:p w14:paraId="70E15B39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10757B91" w14:textId="20F34219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Schema fertig stellen, Layout beginnen </w:t>
            </w:r>
          </w:p>
        </w:tc>
      </w:tr>
      <w:tr w:rsidR="00B5193C" w:rsidRPr="00B74BCB" w14:paraId="75079CE2" w14:textId="77777777" w:rsidTr="00D4481F">
        <w:tc>
          <w:tcPr>
            <w:tcW w:w="2518" w:type="dxa"/>
          </w:tcPr>
          <w:p w14:paraId="0142A3D8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749436CF" w14:textId="189E14CC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Simulationsergebnisse interpretieren, I2S mit 25MHz</w:t>
            </w:r>
          </w:p>
        </w:tc>
      </w:tr>
      <w:tr w:rsidR="00B5193C" w:rsidRPr="00B74BCB" w14:paraId="50503601" w14:textId="77777777" w:rsidTr="00D4481F">
        <w:tc>
          <w:tcPr>
            <w:tcW w:w="2518" w:type="dxa"/>
          </w:tcPr>
          <w:p w14:paraId="401A6EE1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511C936A" w14:textId="52B7CF0D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Impedanz-Kalkulatoren nutzen. Simulation der HF-Reflektionen.</w:t>
            </w:r>
          </w:p>
        </w:tc>
      </w:tr>
      <w:tr w:rsidR="00B5193C" w:rsidRPr="00B74BCB" w14:paraId="06F076D5" w14:textId="77777777" w:rsidTr="00D4481F">
        <w:tc>
          <w:tcPr>
            <w:tcW w:w="2518" w:type="dxa"/>
          </w:tcPr>
          <w:p w14:paraId="30349ECE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6DBD0187" w14:textId="2836A97E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Layout komplett fertiggestellt und passt genau auf das Layout. Schalter passt genau ins vorgesehene Kompartment.</w:t>
            </w:r>
          </w:p>
        </w:tc>
      </w:tr>
      <w:tr w:rsidR="00B5193C" w:rsidRPr="00B74BCB" w14:paraId="0F111C4A" w14:textId="77777777" w:rsidTr="00D4481F">
        <w:tc>
          <w:tcPr>
            <w:tcW w:w="2518" w:type="dxa"/>
          </w:tcPr>
          <w:p w14:paraId="520B7450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1C79FDFA" w14:textId="77777777" w:rsidR="00B5193C" w:rsidRPr="00B74BCB" w:rsidRDefault="00B5193C" w:rsidP="00D4481F">
            <w:pPr>
              <w:ind w:left="0"/>
              <w:rPr>
                <w:szCs w:val="18"/>
              </w:rPr>
            </w:pPr>
          </w:p>
        </w:tc>
      </w:tr>
    </w:tbl>
    <w:p w14:paraId="63389B0C" w14:textId="77777777" w:rsidR="00B5193C" w:rsidRDefault="00B5193C" w:rsidP="00B5193C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B5193C" w:rsidRPr="00B74BCB" w14:paraId="791E4633" w14:textId="77777777" w:rsidTr="00D4481F">
        <w:tc>
          <w:tcPr>
            <w:tcW w:w="2518" w:type="dxa"/>
            <w:shd w:val="clear" w:color="auto" w:fill="D9D9D9"/>
          </w:tcPr>
          <w:p w14:paraId="0DA1192B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784F391F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24F4470" w14:textId="4D49B2C6" w:rsidR="00B5193C" w:rsidRPr="00B74BCB" w:rsidRDefault="00B5193C" w:rsidP="00D4481F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16.10.2025</w:t>
            </w:r>
          </w:p>
        </w:tc>
        <w:tc>
          <w:tcPr>
            <w:tcW w:w="585" w:type="dxa"/>
            <w:shd w:val="clear" w:color="auto" w:fill="D9D9D9"/>
          </w:tcPr>
          <w:p w14:paraId="06013F01" w14:textId="77777777" w:rsidR="00B5193C" w:rsidRPr="00B74BCB" w:rsidRDefault="00B5193C" w:rsidP="00D4481F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78DAB352" w14:textId="3EE87961" w:rsidR="00B5193C" w:rsidRPr="00B74BCB" w:rsidRDefault="00B5193C" w:rsidP="00D4481F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22.10.2025</w:t>
            </w:r>
          </w:p>
        </w:tc>
      </w:tr>
      <w:tr w:rsidR="00B5193C" w:rsidRPr="00B74BCB" w14:paraId="1FC16D20" w14:textId="77777777" w:rsidTr="00D4481F">
        <w:tc>
          <w:tcPr>
            <w:tcW w:w="2518" w:type="dxa"/>
          </w:tcPr>
          <w:p w14:paraId="197804A5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2C56F9FF" w14:textId="64240FD4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Layout Fertiggestellt </w:t>
            </w:r>
          </w:p>
        </w:tc>
      </w:tr>
      <w:tr w:rsidR="00B5193C" w:rsidRPr="00B74BCB" w14:paraId="30E85516" w14:textId="77777777" w:rsidTr="00D4481F">
        <w:tc>
          <w:tcPr>
            <w:tcW w:w="2518" w:type="dxa"/>
          </w:tcPr>
          <w:p w14:paraId="5A843506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1CF2FD33" w14:textId="5FD25A88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Geschäftsreisen</w:t>
            </w:r>
          </w:p>
        </w:tc>
      </w:tr>
      <w:tr w:rsidR="00B5193C" w:rsidRPr="00B74BCB" w14:paraId="51363EF6" w14:textId="77777777" w:rsidTr="00D4481F">
        <w:tc>
          <w:tcPr>
            <w:tcW w:w="2518" w:type="dxa"/>
          </w:tcPr>
          <w:p w14:paraId="5C14F260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lastRenderedPageBreak/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2AA32E5C" w14:textId="2DFDB404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Zeit effektiv nutzen.</w:t>
            </w:r>
          </w:p>
        </w:tc>
      </w:tr>
      <w:tr w:rsidR="00B5193C" w:rsidRPr="00B74BCB" w14:paraId="12905ABE" w14:textId="77777777" w:rsidTr="00D4481F">
        <w:tc>
          <w:tcPr>
            <w:tcW w:w="2518" w:type="dxa"/>
          </w:tcPr>
          <w:p w14:paraId="291A3E68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6ED8E9DB" w14:textId="6AC3DD92" w:rsidR="00B5193C" w:rsidRPr="00B74BCB" w:rsidRDefault="00B5193C" w:rsidP="00D4481F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Via </w:t>
            </w:r>
            <w:proofErr w:type="spellStart"/>
            <w:r>
              <w:rPr>
                <w:szCs w:val="18"/>
              </w:rPr>
              <w:t>Impedance</w:t>
            </w:r>
            <w:proofErr w:type="spellEnd"/>
            <w:r>
              <w:rPr>
                <w:szCs w:val="18"/>
              </w:rPr>
              <w:t xml:space="preserve"> </w:t>
            </w:r>
            <w:proofErr w:type="spellStart"/>
            <w:r>
              <w:rPr>
                <w:szCs w:val="18"/>
              </w:rPr>
              <w:t>Calculator</w:t>
            </w:r>
            <w:proofErr w:type="spellEnd"/>
            <w:r>
              <w:rPr>
                <w:szCs w:val="18"/>
              </w:rPr>
              <w:t xml:space="preserve"> gefunden.</w:t>
            </w:r>
          </w:p>
        </w:tc>
      </w:tr>
      <w:tr w:rsidR="00B5193C" w:rsidRPr="00B74BCB" w14:paraId="334A2377" w14:textId="77777777" w:rsidTr="00D4481F">
        <w:tc>
          <w:tcPr>
            <w:tcW w:w="2518" w:type="dxa"/>
          </w:tcPr>
          <w:p w14:paraId="46F5D8F4" w14:textId="77777777" w:rsidR="00B5193C" w:rsidRPr="00B74BCB" w:rsidRDefault="00B5193C" w:rsidP="00D4481F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6090EFBE" w14:textId="77777777" w:rsidR="00B5193C" w:rsidRPr="00B74BCB" w:rsidRDefault="00B5193C" w:rsidP="00D4481F">
            <w:pPr>
              <w:ind w:left="0"/>
              <w:rPr>
                <w:szCs w:val="18"/>
              </w:rPr>
            </w:pPr>
          </w:p>
        </w:tc>
      </w:tr>
    </w:tbl>
    <w:p w14:paraId="31C59067" w14:textId="77777777" w:rsidR="00D42AB0" w:rsidRDefault="00D42AB0" w:rsidP="00D42AB0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D42AB0" w:rsidRPr="00B74BCB" w14:paraId="56A57FF3" w14:textId="77777777" w:rsidTr="001A6B18">
        <w:tc>
          <w:tcPr>
            <w:tcW w:w="2518" w:type="dxa"/>
            <w:shd w:val="clear" w:color="auto" w:fill="D9D9D9"/>
          </w:tcPr>
          <w:p w14:paraId="03417D9D" w14:textId="77777777" w:rsidR="00D42AB0" w:rsidRPr="00B74BCB" w:rsidRDefault="00D42AB0" w:rsidP="001A6B18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027C9A60" w14:textId="77777777" w:rsidR="00D42AB0" w:rsidRPr="00B74BCB" w:rsidRDefault="00D42AB0" w:rsidP="001A6B18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013AFA0C" w14:textId="7EB32713" w:rsidR="00D42AB0" w:rsidRPr="00B74BCB" w:rsidRDefault="00D42AB0" w:rsidP="001A6B18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13.10.2025</w:t>
            </w:r>
          </w:p>
        </w:tc>
        <w:tc>
          <w:tcPr>
            <w:tcW w:w="585" w:type="dxa"/>
            <w:shd w:val="clear" w:color="auto" w:fill="D9D9D9"/>
          </w:tcPr>
          <w:p w14:paraId="4E974611" w14:textId="77777777" w:rsidR="00D42AB0" w:rsidRPr="00B74BCB" w:rsidRDefault="00D42AB0" w:rsidP="001A6B18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1C67D6BB" w14:textId="5E360431" w:rsidR="00D42AB0" w:rsidRPr="00B74BCB" w:rsidRDefault="00D42AB0" w:rsidP="001A6B18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30.10.2025</w:t>
            </w:r>
          </w:p>
        </w:tc>
      </w:tr>
      <w:tr w:rsidR="00D42AB0" w:rsidRPr="00B74BCB" w14:paraId="1C394FC5" w14:textId="77777777" w:rsidTr="001A6B18">
        <w:tc>
          <w:tcPr>
            <w:tcW w:w="2518" w:type="dxa"/>
          </w:tcPr>
          <w:p w14:paraId="262A7A13" w14:textId="77777777" w:rsidR="00D42AB0" w:rsidRPr="00B74BCB" w:rsidRDefault="00D42AB0" w:rsidP="001A6B18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4699FADA" w14:textId="3C059C29" w:rsidR="00D42AB0" w:rsidRPr="00B74BCB" w:rsidRDefault="00D42AB0" w:rsidP="001A6B18">
            <w:pPr>
              <w:ind w:left="0"/>
              <w:rPr>
                <w:szCs w:val="18"/>
              </w:rPr>
            </w:pPr>
            <w:r>
              <w:rPr>
                <w:szCs w:val="18"/>
              </w:rPr>
              <w:t>Alle Teile</w:t>
            </w:r>
            <w:r w:rsidR="007B00A5">
              <w:rPr>
                <w:szCs w:val="18"/>
              </w:rPr>
              <w:t xml:space="preserve"> (ausser Print)</w:t>
            </w:r>
            <w:r>
              <w:rPr>
                <w:szCs w:val="18"/>
              </w:rPr>
              <w:t xml:space="preserve"> bestellt. </w:t>
            </w:r>
          </w:p>
        </w:tc>
      </w:tr>
      <w:tr w:rsidR="00D42AB0" w:rsidRPr="00B74BCB" w14:paraId="17CB931C" w14:textId="77777777" w:rsidTr="001A6B18">
        <w:tc>
          <w:tcPr>
            <w:tcW w:w="2518" w:type="dxa"/>
          </w:tcPr>
          <w:p w14:paraId="5DB5F27C" w14:textId="77777777" w:rsidR="00D42AB0" w:rsidRPr="00B74BCB" w:rsidRDefault="00D42AB0" w:rsidP="001A6B18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2824688C" w14:textId="6D505B8A" w:rsidR="00D42AB0" w:rsidRPr="00B74BCB" w:rsidRDefault="00D42AB0" w:rsidP="001A6B18">
            <w:pPr>
              <w:ind w:left="0"/>
              <w:rPr>
                <w:szCs w:val="18"/>
              </w:rPr>
            </w:pPr>
            <w:r>
              <w:rPr>
                <w:szCs w:val="18"/>
              </w:rPr>
              <w:t>Unbekannt</w:t>
            </w:r>
            <w:r w:rsidR="007B00A5">
              <w:rPr>
                <w:szCs w:val="18"/>
              </w:rPr>
              <w:t>,</w:t>
            </w:r>
            <w:r>
              <w:rPr>
                <w:szCs w:val="18"/>
              </w:rPr>
              <w:t xml:space="preserve"> wie es in Tat und Wahrheit funktioniert</w:t>
            </w:r>
          </w:p>
        </w:tc>
      </w:tr>
      <w:tr w:rsidR="00D42AB0" w:rsidRPr="00B74BCB" w14:paraId="44F40938" w14:textId="77777777" w:rsidTr="001A6B18">
        <w:tc>
          <w:tcPr>
            <w:tcW w:w="2518" w:type="dxa"/>
          </w:tcPr>
          <w:p w14:paraId="77D76140" w14:textId="77777777" w:rsidR="00D42AB0" w:rsidRPr="00B74BCB" w:rsidRDefault="00D42AB0" w:rsidP="001A6B18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CBACA6A" w14:textId="7985E9B9" w:rsidR="00D42AB0" w:rsidRPr="00B74BCB" w:rsidRDefault="00D42AB0" w:rsidP="001A6B18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Doku nacharbeiten</w:t>
            </w:r>
          </w:p>
        </w:tc>
      </w:tr>
      <w:tr w:rsidR="00D42AB0" w:rsidRPr="00B74BCB" w14:paraId="73F20228" w14:textId="77777777" w:rsidTr="001A6B18">
        <w:tc>
          <w:tcPr>
            <w:tcW w:w="2518" w:type="dxa"/>
          </w:tcPr>
          <w:p w14:paraId="61127279" w14:textId="77777777" w:rsidR="00D42AB0" w:rsidRPr="00B74BCB" w:rsidRDefault="00D42AB0" w:rsidP="001A6B18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1BBE7097" w14:textId="7626CD0C" w:rsidR="00D42AB0" w:rsidRPr="00B74BCB" w:rsidRDefault="00D42AB0" w:rsidP="001A6B18">
            <w:pPr>
              <w:ind w:left="0"/>
              <w:rPr>
                <w:szCs w:val="18"/>
              </w:rPr>
            </w:pPr>
            <w:r>
              <w:rPr>
                <w:szCs w:val="18"/>
              </w:rPr>
              <w:t>Alle Bauteile in Stock, Reflektionen simuliert</w:t>
            </w:r>
          </w:p>
        </w:tc>
      </w:tr>
      <w:tr w:rsidR="00D42AB0" w:rsidRPr="00B74BCB" w14:paraId="5BB68340" w14:textId="77777777" w:rsidTr="001A6B18">
        <w:tc>
          <w:tcPr>
            <w:tcW w:w="2518" w:type="dxa"/>
          </w:tcPr>
          <w:p w14:paraId="2649A64E" w14:textId="77777777" w:rsidR="00D42AB0" w:rsidRPr="00B74BCB" w:rsidRDefault="00D42AB0" w:rsidP="001A6B18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727DB5DB" w14:textId="77777777" w:rsidR="00D42AB0" w:rsidRPr="00B74BCB" w:rsidRDefault="00D42AB0" w:rsidP="001A6B18">
            <w:pPr>
              <w:ind w:left="0"/>
              <w:rPr>
                <w:szCs w:val="18"/>
              </w:rPr>
            </w:pPr>
          </w:p>
        </w:tc>
      </w:tr>
    </w:tbl>
    <w:p w14:paraId="37F3232D" w14:textId="77777777" w:rsidR="007B00A5" w:rsidRDefault="007B00A5" w:rsidP="007B00A5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7B00A5" w:rsidRPr="00B74BCB" w14:paraId="4D3B1C82" w14:textId="77777777" w:rsidTr="00AB7C52">
        <w:tc>
          <w:tcPr>
            <w:tcW w:w="2518" w:type="dxa"/>
            <w:shd w:val="clear" w:color="auto" w:fill="D9D9D9"/>
          </w:tcPr>
          <w:p w14:paraId="059938B6" w14:textId="77777777" w:rsidR="007B00A5" w:rsidRPr="00B74BCB" w:rsidRDefault="007B00A5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62215CE8" w14:textId="77777777" w:rsidR="007B00A5" w:rsidRPr="00B74BCB" w:rsidRDefault="007B00A5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34F6125D" w14:textId="6E0A0CA6" w:rsidR="007B00A5" w:rsidRPr="00B74BCB" w:rsidRDefault="007B00A5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>.10.2025</w:t>
            </w:r>
          </w:p>
        </w:tc>
        <w:tc>
          <w:tcPr>
            <w:tcW w:w="585" w:type="dxa"/>
            <w:shd w:val="clear" w:color="auto" w:fill="D9D9D9"/>
          </w:tcPr>
          <w:p w14:paraId="5F2B4AB5" w14:textId="77777777" w:rsidR="007B00A5" w:rsidRPr="00B74BCB" w:rsidRDefault="007B00A5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1ADDE230" w14:textId="4504B7AD" w:rsidR="007B00A5" w:rsidRPr="00B74BCB" w:rsidRDefault="007B00A5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.2025</w:t>
            </w:r>
          </w:p>
        </w:tc>
      </w:tr>
      <w:tr w:rsidR="007B00A5" w:rsidRPr="00B74BCB" w14:paraId="1918C644" w14:textId="77777777" w:rsidTr="00AB7C52">
        <w:tc>
          <w:tcPr>
            <w:tcW w:w="2518" w:type="dxa"/>
          </w:tcPr>
          <w:p w14:paraId="6FC19598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7094D769" w14:textId="2F6AA50E" w:rsidR="007B00A5" w:rsidRPr="00B74BCB" w:rsidRDefault="007B00A5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Layout abschliessen, Print bestellen</w:t>
            </w:r>
            <w:r>
              <w:rPr>
                <w:szCs w:val="18"/>
              </w:rPr>
              <w:t xml:space="preserve"> </w:t>
            </w:r>
          </w:p>
        </w:tc>
      </w:tr>
      <w:tr w:rsidR="007B00A5" w:rsidRPr="00B74BCB" w14:paraId="6490F3FF" w14:textId="77777777" w:rsidTr="00AB7C52">
        <w:tc>
          <w:tcPr>
            <w:tcW w:w="2518" w:type="dxa"/>
          </w:tcPr>
          <w:p w14:paraId="667AE090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1305E78E" w14:textId="0C45AB54" w:rsidR="007B00A5" w:rsidRPr="00B74BCB" w:rsidRDefault="007B00A5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Entscheid Verbesserungen der </w:t>
            </w:r>
            <w:proofErr w:type="spellStart"/>
            <w:r>
              <w:rPr>
                <w:szCs w:val="18"/>
              </w:rPr>
              <w:t>Refelektionen</w:t>
            </w:r>
            <w:proofErr w:type="spellEnd"/>
          </w:p>
        </w:tc>
      </w:tr>
      <w:tr w:rsidR="007B00A5" w:rsidRPr="00B74BCB" w14:paraId="45607FA1" w14:textId="77777777" w:rsidTr="00AB7C52">
        <w:tc>
          <w:tcPr>
            <w:tcW w:w="2518" w:type="dxa"/>
          </w:tcPr>
          <w:p w14:paraId="27ED6D6E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5A8BEF19" w14:textId="2377D731" w:rsidR="007B00A5" w:rsidRPr="00B74BCB" w:rsidRDefault="007B00A5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Rücksprache halten bezüglich Simulation, Doppelte </w:t>
            </w:r>
            <w:proofErr w:type="spellStart"/>
            <w:r>
              <w:rPr>
                <w:szCs w:val="18"/>
              </w:rPr>
              <w:t>Serieterminierung</w:t>
            </w:r>
            <w:proofErr w:type="spellEnd"/>
          </w:p>
        </w:tc>
      </w:tr>
      <w:tr w:rsidR="007B00A5" w:rsidRPr="00B74BCB" w14:paraId="6C4A1C89" w14:textId="77777777" w:rsidTr="00AB7C52">
        <w:tc>
          <w:tcPr>
            <w:tcW w:w="2518" w:type="dxa"/>
          </w:tcPr>
          <w:p w14:paraId="220D0C65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0687FF74" w14:textId="77777777" w:rsidR="007B00A5" w:rsidRDefault="007B00A5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Reflektionen konnten korrigiert werden, Layout musste nur minimal geändert werden.</w:t>
            </w:r>
          </w:p>
          <w:p w14:paraId="69A14E6A" w14:textId="462FC851" w:rsidR="007B00A5" w:rsidRPr="00B74BCB" w:rsidRDefault="007B00A5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Print bestellt</w:t>
            </w:r>
          </w:p>
        </w:tc>
      </w:tr>
      <w:tr w:rsidR="007B00A5" w:rsidRPr="00B74BCB" w14:paraId="5DE07ABB" w14:textId="77777777" w:rsidTr="00AB7C52">
        <w:tc>
          <w:tcPr>
            <w:tcW w:w="2518" w:type="dxa"/>
          </w:tcPr>
          <w:p w14:paraId="7235A06A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0E57EB09" w14:textId="77777777" w:rsidR="007B00A5" w:rsidRPr="00B74BCB" w:rsidRDefault="007B00A5" w:rsidP="00AB7C52">
            <w:pPr>
              <w:ind w:left="0"/>
              <w:rPr>
                <w:szCs w:val="18"/>
              </w:rPr>
            </w:pPr>
          </w:p>
        </w:tc>
      </w:tr>
    </w:tbl>
    <w:p w14:paraId="1A65877E" w14:textId="77777777" w:rsidR="007B00A5" w:rsidRDefault="007B00A5" w:rsidP="007B00A5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7B00A5" w:rsidRPr="00B74BCB" w14:paraId="1F1A522C" w14:textId="77777777" w:rsidTr="00AB7C52">
        <w:tc>
          <w:tcPr>
            <w:tcW w:w="2518" w:type="dxa"/>
            <w:shd w:val="clear" w:color="auto" w:fill="D9D9D9"/>
          </w:tcPr>
          <w:p w14:paraId="440BBC59" w14:textId="77777777" w:rsidR="007B00A5" w:rsidRPr="00B74BCB" w:rsidRDefault="007B00A5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1145786E" w14:textId="77777777" w:rsidR="007B00A5" w:rsidRPr="00B74BCB" w:rsidRDefault="007B00A5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3129BC20" w14:textId="42213A9A" w:rsidR="007B00A5" w:rsidRPr="00B74BCB" w:rsidRDefault="007B00A5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07.11</w:t>
            </w:r>
            <w:r>
              <w:rPr>
                <w:sz w:val="20"/>
                <w:szCs w:val="20"/>
              </w:rPr>
              <w:t>.2025</w:t>
            </w:r>
          </w:p>
        </w:tc>
        <w:tc>
          <w:tcPr>
            <w:tcW w:w="585" w:type="dxa"/>
            <w:shd w:val="clear" w:color="auto" w:fill="D9D9D9"/>
          </w:tcPr>
          <w:p w14:paraId="2922D8E4" w14:textId="77777777" w:rsidR="007B00A5" w:rsidRPr="00B74BCB" w:rsidRDefault="007B00A5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38E75E52" w14:textId="7994725B" w:rsidR="007B00A5" w:rsidRPr="00B74BCB" w:rsidRDefault="007B00A5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.11.2025</w:t>
            </w:r>
          </w:p>
        </w:tc>
      </w:tr>
      <w:tr w:rsidR="007B00A5" w:rsidRPr="00B74BCB" w14:paraId="2EE52ADD" w14:textId="77777777" w:rsidTr="00AB7C52">
        <w:tc>
          <w:tcPr>
            <w:tcW w:w="2518" w:type="dxa"/>
          </w:tcPr>
          <w:p w14:paraId="4FCF286B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594E60D2" w14:textId="5E8072AB" w:rsidR="007B00A5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Dokumentation nachführen, Gehäuse Design abschliessen</w:t>
            </w:r>
            <w:r w:rsidR="007B00A5">
              <w:rPr>
                <w:szCs w:val="18"/>
              </w:rPr>
              <w:t xml:space="preserve"> </w:t>
            </w:r>
          </w:p>
        </w:tc>
      </w:tr>
      <w:tr w:rsidR="007B00A5" w:rsidRPr="00B74BCB" w14:paraId="6D199A93" w14:textId="77777777" w:rsidTr="00AB7C52">
        <w:tc>
          <w:tcPr>
            <w:tcW w:w="2518" w:type="dxa"/>
          </w:tcPr>
          <w:p w14:paraId="28AA1A35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20BC2664" w14:textId="1F769703" w:rsidR="007B00A5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Auswahl korrekte mech. Bauteile, Anpassungen wegen Vibrationen</w:t>
            </w:r>
          </w:p>
        </w:tc>
      </w:tr>
      <w:tr w:rsidR="007B00A5" w:rsidRPr="00B74BCB" w14:paraId="2D3DAE3B" w14:textId="77777777" w:rsidTr="00AB7C52">
        <w:tc>
          <w:tcPr>
            <w:tcW w:w="2518" w:type="dxa"/>
          </w:tcPr>
          <w:p w14:paraId="0A4BE7DA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D0A3FC8" w14:textId="2E9B7FFB" w:rsidR="007B00A5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Datenbanken nach Lösungen durchforsten</w:t>
            </w:r>
          </w:p>
        </w:tc>
      </w:tr>
      <w:tr w:rsidR="007B00A5" w:rsidRPr="00B74BCB" w14:paraId="3829F997" w14:textId="77777777" w:rsidTr="00AB7C52">
        <w:tc>
          <w:tcPr>
            <w:tcW w:w="2518" w:type="dxa"/>
          </w:tcPr>
          <w:p w14:paraId="3251C75B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39EF9B6A" w14:textId="5DB0DE3C" w:rsidR="007B00A5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Informationen bezüglich </w:t>
            </w:r>
            <w:proofErr w:type="spellStart"/>
            <w:r>
              <w:rPr>
                <w:szCs w:val="18"/>
              </w:rPr>
              <w:t>Exciter</w:t>
            </w:r>
            <w:proofErr w:type="spellEnd"/>
            <w:r>
              <w:rPr>
                <w:szCs w:val="18"/>
              </w:rPr>
              <w:t>-Platzierung und mech. Terminierungen gefunden</w:t>
            </w:r>
          </w:p>
        </w:tc>
      </w:tr>
      <w:tr w:rsidR="007B00A5" w:rsidRPr="00B74BCB" w14:paraId="4091BC48" w14:textId="77777777" w:rsidTr="00AB7C52">
        <w:tc>
          <w:tcPr>
            <w:tcW w:w="2518" w:type="dxa"/>
          </w:tcPr>
          <w:p w14:paraId="3D58E5A8" w14:textId="77777777" w:rsidR="007B00A5" w:rsidRPr="00B74BCB" w:rsidRDefault="007B00A5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166F22AB" w14:textId="77777777" w:rsidR="007B00A5" w:rsidRPr="00B74BCB" w:rsidRDefault="007B00A5" w:rsidP="00AB7C52">
            <w:pPr>
              <w:ind w:left="0"/>
              <w:rPr>
                <w:szCs w:val="18"/>
              </w:rPr>
            </w:pPr>
          </w:p>
        </w:tc>
      </w:tr>
    </w:tbl>
    <w:p w14:paraId="78FFC0E2" w14:textId="77777777" w:rsidR="00B12AAE" w:rsidRDefault="00B12AAE" w:rsidP="00B12AAE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B12AAE" w:rsidRPr="00B74BCB" w14:paraId="7C5CCEF0" w14:textId="77777777" w:rsidTr="00AB7C52">
        <w:tc>
          <w:tcPr>
            <w:tcW w:w="2518" w:type="dxa"/>
            <w:shd w:val="clear" w:color="auto" w:fill="D9D9D9"/>
          </w:tcPr>
          <w:p w14:paraId="0697977D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009B53C8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61E9CA10" w14:textId="1E0EB1FC" w:rsidR="00B12AAE" w:rsidRPr="00B74BCB" w:rsidRDefault="00B12AAE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.11.2025</w:t>
            </w:r>
          </w:p>
        </w:tc>
        <w:tc>
          <w:tcPr>
            <w:tcW w:w="585" w:type="dxa"/>
            <w:shd w:val="clear" w:color="auto" w:fill="D9D9D9"/>
          </w:tcPr>
          <w:p w14:paraId="60F9C0AC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68616B43" w14:textId="4DF3FFEC" w:rsidR="00B12AAE" w:rsidRPr="00B74BCB" w:rsidRDefault="00B12AAE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.11.2025</w:t>
            </w:r>
          </w:p>
        </w:tc>
      </w:tr>
      <w:tr w:rsidR="00B12AAE" w:rsidRPr="00B74BCB" w14:paraId="49330B34" w14:textId="77777777" w:rsidTr="00AB7C52">
        <w:tc>
          <w:tcPr>
            <w:tcW w:w="2518" w:type="dxa"/>
          </w:tcPr>
          <w:p w14:paraId="0F7BD915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lastRenderedPageBreak/>
              <w:t>Lernziele</w:t>
            </w:r>
          </w:p>
        </w:tc>
        <w:tc>
          <w:tcPr>
            <w:tcW w:w="7053" w:type="dxa"/>
            <w:gridSpan w:val="4"/>
          </w:tcPr>
          <w:p w14:paraId="1D43B2E7" w14:textId="30321508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Gehäuseteile herstellen</w:t>
            </w:r>
            <w:r>
              <w:rPr>
                <w:szCs w:val="18"/>
              </w:rPr>
              <w:t xml:space="preserve"> </w:t>
            </w:r>
          </w:p>
        </w:tc>
      </w:tr>
      <w:tr w:rsidR="00B12AAE" w:rsidRPr="00B74BCB" w14:paraId="40B8275B" w14:textId="77777777" w:rsidTr="00AB7C52">
        <w:tc>
          <w:tcPr>
            <w:tcW w:w="2518" w:type="dxa"/>
          </w:tcPr>
          <w:p w14:paraId="4641A813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5FD9C71A" w14:textId="0E67DDF3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Gehäuse war 6 cm zu lang für Lasercutter, Design musste komplett überarbeitet werden.</w:t>
            </w:r>
          </w:p>
        </w:tc>
      </w:tr>
      <w:tr w:rsidR="00B12AAE" w:rsidRPr="00B74BCB" w14:paraId="47A305C6" w14:textId="77777777" w:rsidTr="00AB7C52">
        <w:tc>
          <w:tcPr>
            <w:tcW w:w="2518" w:type="dxa"/>
          </w:tcPr>
          <w:p w14:paraId="73CAB203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421C02C5" w14:textId="361053AC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Gehäuse anpassen</w:t>
            </w:r>
          </w:p>
        </w:tc>
      </w:tr>
      <w:tr w:rsidR="00B12AAE" w:rsidRPr="00B74BCB" w14:paraId="18D3E582" w14:textId="77777777" w:rsidTr="00AB7C52">
        <w:tc>
          <w:tcPr>
            <w:tcW w:w="2518" w:type="dxa"/>
          </w:tcPr>
          <w:p w14:paraId="54215E56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1F2CE82E" w14:textId="2502507B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Dank parametrischem Design innerhalb von 20min erledigt und exportiert.</w:t>
            </w:r>
          </w:p>
        </w:tc>
      </w:tr>
      <w:tr w:rsidR="00B12AAE" w:rsidRPr="00B74BCB" w14:paraId="4B305AEF" w14:textId="77777777" w:rsidTr="00AB7C52">
        <w:tc>
          <w:tcPr>
            <w:tcW w:w="2518" w:type="dxa"/>
          </w:tcPr>
          <w:p w14:paraId="141879EE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0A0A60CD" w14:textId="77777777" w:rsidR="00B12AAE" w:rsidRPr="00B74BCB" w:rsidRDefault="00B12AAE" w:rsidP="00AB7C52">
            <w:pPr>
              <w:ind w:left="0"/>
              <w:rPr>
                <w:szCs w:val="18"/>
              </w:rPr>
            </w:pPr>
          </w:p>
        </w:tc>
      </w:tr>
    </w:tbl>
    <w:p w14:paraId="0D326CC8" w14:textId="77777777" w:rsidR="00B12AAE" w:rsidRDefault="00B12AAE" w:rsidP="00B12AAE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B12AAE" w:rsidRPr="00B74BCB" w14:paraId="68EE49FF" w14:textId="77777777" w:rsidTr="00AB7C52">
        <w:tc>
          <w:tcPr>
            <w:tcW w:w="2518" w:type="dxa"/>
            <w:shd w:val="clear" w:color="auto" w:fill="D9D9D9"/>
          </w:tcPr>
          <w:p w14:paraId="6283E86E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7978B181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263E9122" w14:textId="21C9E338" w:rsidR="00B12AAE" w:rsidRPr="00B74BCB" w:rsidRDefault="00B12AAE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.11.2025</w:t>
            </w:r>
          </w:p>
        </w:tc>
        <w:tc>
          <w:tcPr>
            <w:tcW w:w="585" w:type="dxa"/>
            <w:shd w:val="clear" w:color="auto" w:fill="D9D9D9"/>
          </w:tcPr>
          <w:p w14:paraId="49529526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0030BDCE" w14:textId="071D0027" w:rsidR="00B12AAE" w:rsidRPr="00B74BCB" w:rsidRDefault="00B12AAE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.11.2025</w:t>
            </w:r>
          </w:p>
        </w:tc>
      </w:tr>
      <w:tr w:rsidR="00B12AAE" w:rsidRPr="00B74BCB" w14:paraId="2CB03313" w14:textId="77777777" w:rsidTr="00AB7C52">
        <w:tc>
          <w:tcPr>
            <w:tcW w:w="2518" w:type="dxa"/>
          </w:tcPr>
          <w:p w14:paraId="1899A464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59444FA4" w14:textId="02F0EAF2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Gehäuse</w:t>
            </w:r>
            <w:r>
              <w:rPr>
                <w:szCs w:val="18"/>
              </w:rPr>
              <w:t xml:space="preserve"> zusammenkleben, Gewinde montieren</w:t>
            </w:r>
            <w:r>
              <w:rPr>
                <w:szCs w:val="18"/>
              </w:rPr>
              <w:t xml:space="preserve"> </w:t>
            </w:r>
          </w:p>
        </w:tc>
      </w:tr>
      <w:tr w:rsidR="00B12AAE" w:rsidRPr="00B74BCB" w14:paraId="405C7854" w14:textId="77777777" w:rsidTr="00AB7C52">
        <w:tc>
          <w:tcPr>
            <w:tcW w:w="2518" w:type="dxa"/>
          </w:tcPr>
          <w:p w14:paraId="7EA43A56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7D5EFEA8" w14:textId="36D2EF0A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MILAN-Modul noch nicht eingetroffen</w:t>
            </w:r>
          </w:p>
        </w:tc>
      </w:tr>
      <w:tr w:rsidR="00B12AAE" w:rsidRPr="00B74BCB" w14:paraId="6B021373" w14:textId="77777777" w:rsidTr="00AB7C52">
        <w:tc>
          <w:tcPr>
            <w:tcW w:w="2518" w:type="dxa"/>
          </w:tcPr>
          <w:p w14:paraId="36810DC0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0FF9536C" w14:textId="4F3486D2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Nochmals bei </w:t>
            </w:r>
            <w:proofErr w:type="spellStart"/>
            <w:r>
              <w:rPr>
                <w:szCs w:val="18"/>
              </w:rPr>
              <w:t>Joyned</w:t>
            </w:r>
            <w:proofErr w:type="spellEnd"/>
            <w:r>
              <w:rPr>
                <w:szCs w:val="18"/>
              </w:rPr>
              <w:t xml:space="preserve"> nachgehackt</w:t>
            </w:r>
          </w:p>
        </w:tc>
      </w:tr>
      <w:tr w:rsidR="00B12AAE" w:rsidRPr="00B74BCB" w14:paraId="3A905684" w14:textId="77777777" w:rsidTr="00AB7C52">
        <w:tc>
          <w:tcPr>
            <w:tcW w:w="2518" w:type="dxa"/>
          </w:tcPr>
          <w:p w14:paraId="49B10BFA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2825508F" w14:textId="77DA3179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Gehäuse konnte gut zusammengeleimt werden dank Schraublöchern.</w:t>
            </w:r>
          </w:p>
        </w:tc>
      </w:tr>
      <w:tr w:rsidR="00B12AAE" w:rsidRPr="00B74BCB" w14:paraId="5B016F19" w14:textId="77777777" w:rsidTr="00AB7C52">
        <w:tc>
          <w:tcPr>
            <w:tcW w:w="2518" w:type="dxa"/>
          </w:tcPr>
          <w:p w14:paraId="4E53D441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01029457" w14:textId="77777777" w:rsidR="00B12AAE" w:rsidRPr="00B74BCB" w:rsidRDefault="00B12AAE" w:rsidP="00AB7C52">
            <w:pPr>
              <w:ind w:left="0"/>
              <w:rPr>
                <w:szCs w:val="18"/>
              </w:rPr>
            </w:pPr>
          </w:p>
        </w:tc>
      </w:tr>
    </w:tbl>
    <w:p w14:paraId="4E0924A5" w14:textId="77777777" w:rsidR="00B12AAE" w:rsidRDefault="00B12AAE" w:rsidP="00B12AAE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B12AAE" w:rsidRPr="00B74BCB" w14:paraId="2301CF3D" w14:textId="77777777" w:rsidTr="00AB7C52">
        <w:tc>
          <w:tcPr>
            <w:tcW w:w="2518" w:type="dxa"/>
            <w:shd w:val="clear" w:color="auto" w:fill="D9D9D9"/>
          </w:tcPr>
          <w:p w14:paraId="4FCFA083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6B4DA1DF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C47D183" w14:textId="669E39DB" w:rsidR="00B12AAE" w:rsidRPr="00B74BCB" w:rsidRDefault="00B12AAE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C11FF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.11.2025</w:t>
            </w:r>
          </w:p>
        </w:tc>
        <w:tc>
          <w:tcPr>
            <w:tcW w:w="585" w:type="dxa"/>
            <w:shd w:val="clear" w:color="auto" w:fill="D9D9D9"/>
          </w:tcPr>
          <w:p w14:paraId="0A3D5ED7" w14:textId="77777777" w:rsidR="00B12AAE" w:rsidRPr="00B74BCB" w:rsidRDefault="00B12AAE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6F6C262F" w14:textId="6CE81B0A" w:rsidR="00B12AAE" w:rsidRPr="00B74BCB" w:rsidRDefault="003C11FF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04.12</w:t>
            </w:r>
            <w:r w:rsidR="00B12AAE">
              <w:rPr>
                <w:sz w:val="20"/>
                <w:szCs w:val="20"/>
              </w:rPr>
              <w:t>.2025</w:t>
            </w:r>
          </w:p>
        </w:tc>
      </w:tr>
      <w:tr w:rsidR="00B12AAE" w:rsidRPr="00B74BCB" w14:paraId="14CF60B6" w14:textId="77777777" w:rsidTr="00AB7C52">
        <w:tc>
          <w:tcPr>
            <w:tcW w:w="2518" w:type="dxa"/>
          </w:tcPr>
          <w:p w14:paraId="17781BDF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75D20324" w14:textId="3D5CB95C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Programmierung vorbereiten</w:t>
            </w:r>
          </w:p>
        </w:tc>
      </w:tr>
      <w:tr w:rsidR="00B12AAE" w:rsidRPr="00B74BCB" w14:paraId="573E086E" w14:textId="77777777" w:rsidTr="00AB7C52">
        <w:tc>
          <w:tcPr>
            <w:tcW w:w="2518" w:type="dxa"/>
          </w:tcPr>
          <w:p w14:paraId="72BDD77E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7800F182" w14:textId="00A5FC52" w:rsidR="00B12AAE" w:rsidRPr="00B74BCB" w:rsidRDefault="00B12AAE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MILAN-Modul </w:t>
            </w:r>
            <w:r w:rsidR="003C11FF">
              <w:rPr>
                <w:szCs w:val="18"/>
              </w:rPr>
              <w:t xml:space="preserve">immer </w:t>
            </w:r>
            <w:r>
              <w:rPr>
                <w:szCs w:val="18"/>
              </w:rPr>
              <w:t>noch nicht eingetroffen</w:t>
            </w:r>
            <w:r w:rsidR="003C11FF">
              <w:rPr>
                <w:szCs w:val="18"/>
              </w:rPr>
              <w:t>..</w:t>
            </w:r>
          </w:p>
        </w:tc>
      </w:tr>
      <w:tr w:rsidR="00B12AAE" w:rsidRPr="00B74BCB" w14:paraId="09E9BFA5" w14:textId="77777777" w:rsidTr="00AB7C52">
        <w:tc>
          <w:tcPr>
            <w:tcW w:w="2518" w:type="dxa"/>
          </w:tcPr>
          <w:p w14:paraId="01D635B6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1D7411D" w14:textId="32FC5BFC" w:rsidR="00B12AAE" w:rsidRPr="00B74BCB" w:rsidRDefault="003C11FF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Schon mal die Registerwerte bestimmen, Doku nachführen</w:t>
            </w:r>
          </w:p>
        </w:tc>
      </w:tr>
      <w:tr w:rsidR="00B12AAE" w:rsidRPr="00B74BCB" w14:paraId="27B87A54" w14:textId="77777777" w:rsidTr="00AB7C52">
        <w:tc>
          <w:tcPr>
            <w:tcW w:w="2518" w:type="dxa"/>
          </w:tcPr>
          <w:p w14:paraId="6769D9B5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7F063048" w14:textId="77777777" w:rsidR="00B12AAE" w:rsidRDefault="003C11FF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Clipper konnte bestimmt werden.</w:t>
            </w:r>
          </w:p>
          <w:p w14:paraId="62D1DA81" w14:textId="6405317F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PCB eingetroffen</w:t>
            </w:r>
          </w:p>
        </w:tc>
      </w:tr>
      <w:tr w:rsidR="00B12AAE" w:rsidRPr="00B74BCB" w14:paraId="34A2E48A" w14:textId="77777777" w:rsidTr="00AB7C52">
        <w:tc>
          <w:tcPr>
            <w:tcW w:w="2518" w:type="dxa"/>
          </w:tcPr>
          <w:p w14:paraId="6B39BED5" w14:textId="77777777" w:rsidR="00B12AAE" w:rsidRPr="00B74BCB" w:rsidRDefault="00B12AAE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215AD4D0" w14:textId="77777777" w:rsidR="00B12AAE" w:rsidRPr="00B74BCB" w:rsidRDefault="00B12AAE" w:rsidP="00AB7C52">
            <w:pPr>
              <w:ind w:left="0"/>
              <w:rPr>
                <w:szCs w:val="18"/>
              </w:rPr>
            </w:pPr>
          </w:p>
        </w:tc>
      </w:tr>
    </w:tbl>
    <w:p w14:paraId="5D8507AF" w14:textId="77777777" w:rsidR="003C11FF" w:rsidRDefault="003C11FF" w:rsidP="003C11FF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3C11FF" w:rsidRPr="00B74BCB" w14:paraId="790DA900" w14:textId="77777777" w:rsidTr="00AB7C52">
        <w:tc>
          <w:tcPr>
            <w:tcW w:w="2518" w:type="dxa"/>
            <w:shd w:val="clear" w:color="auto" w:fill="D9D9D9"/>
          </w:tcPr>
          <w:p w14:paraId="5384A8D4" w14:textId="77777777" w:rsidR="003C11FF" w:rsidRPr="00B74BCB" w:rsidRDefault="003C11FF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234DA835" w14:textId="77777777" w:rsidR="003C11FF" w:rsidRPr="00B74BCB" w:rsidRDefault="003C11FF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753AAEE6" w14:textId="2F5BA0B5" w:rsidR="003C11FF" w:rsidRPr="00B74BCB" w:rsidRDefault="003C11FF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</w:t>
            </w:r>
            <w:r>
              <w:rPr>
                <w:sz w:val="20"/>
                <w:szCs w:val="20"/>
              </w:rPr>
              <w:t>.2025</w:t>
            </w:r>
          </w:p>
        </w:tc>
        <w:tc>
          <w:tcPr>
            <w:tcW w:w="585" w:type="dxa"/>
            <w:shd w:val="clear" w:color="auto" w:fill="D9D9D9"/>
          </w:tcPr>
          <w:p w14:paraId="6754AFDA" w14:textId="77777777" w:rsidR="003C11FF" w:rsidRPr="00B74BCB" w:rsidRDefault="003C11FF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36EB399A" w14:textId="36C9A8D7" w:rsidR="003C11FF" w:rsidRPr="00B74BCB" w:rsidRDefault="003C11FF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3C11FF" w:rsidRPr="00B74BCB" w14:paraId="040A523B" w14:textId="77777777" w:rsidTr="00AB7C52">
        <w:tc>
          <w:tcPr>
            <w:tcW w:w="2518" w:type="dxa"/>
          </w:tcPr>
          <w:p w14:paraId="1C195FF6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148316B1" w14:textId="0003A323" w:rsidR="003C11FF" w:rsidRPr="00B74BCB" w:rsidRDefault="003C11FF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Doku nachführen</w:t>
            </w:r>
          </w:p>
        </w:tc>
      </w:tr>
      <w:tr w:rsidR="003C11FF" w:rsidRPr="00B74BCB" w14:paraId="3F336210" w14:textId="77777777" w:rsidTr="00AB7C52">
        <w:tc>
          <w:tcPr>
            <w:tcW w:w="2518" w:type="dxa"/>
          </w:tcPr>
          <w:p w14:paraId="1B015151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227264B0" w14:textId="77777777" w:rsidR="003C11FF" w:rsidRDefault="003C11FF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MILAN-Modul immer noch nicht eingetroffen..</w:t>
            </w:r>
          </w:p>
          <w:p w14:paraId="1C994687" w14:textId="5DA12597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PCB Stromaufnahme hoch -&gt; Grund TVS-Diode </w:t>
            </w:r>
            <w:proofErr w:type="spellStart"/>
            <w:r>
              <w:rPr>
                <w:szCs w:val="18"/>
              </w:rPr>
              <w:t>asymetrisch</w:t>
            </w:r>
            <w:proofErr w:type="spellEnd"/>
            <w:r>
              <w:rPr>
                <w:szCs w:val="18"/>
              </w:rPr>
              <w:t xml:space="preserve"> und falsch herum</w:t>
            </w:r>
          </w:p>
        </w:tc>
      </w:tr>
      <w:tr w:rsidR="003C11FF" w:rsidRPr="00B74BCB" w14:paraId="24242134" w14:textId="77777777" w:rsidTr="00AB7C52">
        <w:tc>
          <w:tcPr>
            <w:tcW w:w="2518" w:type="dxa"/>
          </w:tcPr>
          <w:p w14:paraId="3145E26B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610BFE35" w14:textId="386D80E5" w:rsidR="003C11FF" w:rsidRPr="00B74BCB" w:rsidRDefault="003C11FF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XMOS kennen lernen</w:t>
            </w:r>
          </w:p>
        </w:tc>
      </w:tr>
      <w:tr w:rsidR="003C11FF" w:rsidRPr="00B74BCB" w14:paraId="341BACAA" w14:textId="77777777" w:rsidTr="00AB7C52">
        <w:tc>
          <w:tcPr>
            <w:tcW w:w="2518" w:type="dxa"/>
          </w:tcPr>
          <w:p w14:paraId="191A9B97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2CCF9F36" w14:textId="59587F55" w:rsidR="003C11FF" w:rsidRPr="003C11FF" w:rsidRDefault="003C11FF" w:rsidP="003C11FF">
            <w:pPr>
              <w:ind w:left="0"/>
              <w:rPr>
                <w:szCs w:val="18"/>
              </w:rPr>
            </w:pPr>
            <w:r>
              <w:rPr>
                <w:szCs w:val="18"/>
              </w:rPr>
              <w:t>Grundbegriffe XMOS kennen gelernt</w:t>
            </w:r>
          </w:p>
        </w:tc>
      </w:tr>
      <w:tr w:rsidR="003C11FF" w:rsidRPr="00B74BCB" w14:paraId="612194CC" w14:textId="77777777" w:rsidTr="00AB7C52">
        <w:tc>
          <w:tcPr>
            <w:tcW w:w="2518" w:type="dxa"/>
          </w:tcPr>
          <w:p w14:paraId="24BBCBA1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537F991B" w14:textId="77777777" w:rsidR="003C11FF" w:rsidRPr="00B74BCB" w:rsidRDefault="003C11FF" w:rsidP="00AB7C52">
            <w:pPr>
              <w:ind w:left="0"/>
              <w:rPr>
                <w:szCs w:val="18"/>
              </w:rPr>
            </w:pPr>
          </w:p>
        </w:tc>
      </w:tr>
    </w:tbl>
    <w:p w14:paraId="34B0F2AF" w14:textId="77777777" w:rsidR="003C11FF" w:rsidRDefault="003C11FF" w:rsidP="003C11FF">
      <w:pPr>
        <w:pStyle w:val="berschrift1"/>
      </w:pPr>
      <w:r>
        <w:lastRenderedPageBreak/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3C11FF" w:rsidRPr="00B74BCB" w14:paraId="494968E9" w14:textId="77777777" w:rsidTr="00AB7C52">
        <w:tc>
          <w:tcPr>
            <w:tcW w:w="2518" w:type="dxa"/>
            <w:shd w:val="clear" w:color="auto" w:fill="D9D9D9"/>
          </w:tcPr>
          <w:p w14:paraId="035AE9A3" w14:textId="77777777" w:rsidR="003C11FF" w:rsidRPr="00B74BCB" w:rsidRDefault="003C11FF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51C1BF52" w14:textId="77777777" w:rsidR="003C11FF" w:rsidRPr="00B74BCB" w:rsidRDefault="003C11FF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0D593F8" w14:textId="4507DA94" w:rsidR="003C11FF" w:rsidRPr="00B74BCB" w:rsidRDefault="003C11FF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585" w:type="dxa"/>
            <w:shd w:val="clear" w:color="auto" w:fill="D9D9D9"/>
          </w:tcPr>
          <w:p w14:paraId="6C9A4923" w14:textId="77777777" w:rsidR="003C11FF" w:rsidRPr="00B74BCB" w:rsidRDefault="003C11FF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75F4BED2" w14:textId="4DBEEF98" w:rsidR="003C11FF" w:rsidRPr="00B74BCB" w:rsidRDefault="003C11FF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3C11FF" w:rsidRPr="00B74BCB" w14:paraId="11B5538F" w14:textId="77777777" w:rsidTr="00AB7C52">
        <w:tc>
          <w:tcPr>
            <w:tcW w:w="2518" w:type="dxa"/>
          </w:tcPr>
          <w:p w14:paraId="204A9EC5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69B9A329" w14:textId="5A550B9C" w:rsidR="003C11FF" w:rsidRPr="00B74BCB" w:rsidRDefault="003C11FF" w:rsidP="00AB7C52">
            <w:pPr>
              <w:ind w:left="0"/>
              <w:rPr>
                <w:szCs w:val="18"/>
              </w:rPr>
            </w:pPr>
            <w:proofErr w:type="spellStart"/>
            <w:r>
              <w:rPr>
                <w:szCs w:val="18"/>
              </w:rPr>
              <w:t>Aufstartverhalten</w:t>
            </w:r>
            <w:proofErr w:type="spellEnd"/>
            <w:r>
              <w:rPr>
                <w:szCs w:val="18"/>
              </w:rPr>
              <w:t xml:space="preserve"> ausmessen, Doku abschliessen</w:t>
            </w:r>
          </w:p>
        </w:tc>
      </w:tr>
      <w:tr w:rsidR="003C11FF" w:rsidRPr="00B74BCB" w14:paraId="7B4AD90B" w14:textId="77777777" w:rsidTr="00AB7C52">
        <w:tc>
          <w:tcPr>
            <w:tcW w:w="2518" w:type="dxa"/>
          </w:tcPr>
          <w:p w14:paraId="74534B7F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3A8429F8" w14:textId="3324D002" w:rsidR="003C11FF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Kein genauer Messwiderstand zur Strommessung verfügbar</w:t>
            </w:r>
          </w:p>
        </w:tc>
      </w:tr>
      <w:tr w:rsidR="003C11FF" w:rsidRPr="00B74BCB" w14:paraId="3A6ED506" w14:textId="77777777" w:rsidTr="00AB7C52">
        <w:tc>
          <w:tcPr>
            <w:tcW w:w="2518" w:type="dxa"/>
          </w:tcPr>
          <w:p w14:paraId="017585EB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149F32DC" w14:textId="56FCE9A9" w:rsidR="003C11FF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Nur Spannungen messen</w:t>
            </w:r>
          </w:p>
        </w:tc>
      </w:tr>
      <w:tr w:rsidR="003C11FF" w:rsidRPr="00B74BCB" w14:paraId="4ADD73BB" w14:textId="77777777" w:rsidTr="00AB7C52">
        <w:tc>
          <w:tcPr>
            <w:tcW w:w="2518" w:type="dxa"/>
          </w:tcPr>
          <w:p w14:paraId="48EF27E0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0CB3BB71" w14:textId="77777777" w:rsidR="003C11FF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 xml:space="preserve">TVS-Diode konnte einfach gedreht werden, nach burst-Mode </w:t>
            </w:r>
            <w:proofErr w:type="spellStart"/>
            <w:r>
              <w:rPr>
                <w:szCs w:val="18"/>
              </w:rPr>
              <w:t>aktivierung</w:t>
            </w:r>
            <w:proofErr w:type="spellEnd"/>
            <w:r>
              <w:rPr>
                <w:szCs w:val="18"/>
              </w:rPr>
              <w:t xml:space="preserve"> Stromaufnahme bei ca. 5mA</w:t>
            </w:r>
          </w:p>
          <w:p w14:paraId="19D992B2" w14:textId="04AA049A" w:rsidR="006C48A4" w:rsidRPr="003C11FF" w:rsidRDefault="006C48A4" w:rsidP="00AB7C52">
            <w:pPr>
              <w:ind w:left="0"/>
              <w:rPr>
                <w:szCs w:val="18"/>
              </w:rPr>
            </w:pPr>
            <w:proofErr w:type="spellStart"/>
            <w:r>
              <w:rPr>
                <w:szCs w:val="18"/>
              </w:rPr>
              <w:t>Aufstartverhalten</w:t>
            </w:r>
            <w:proofErr w:type="spellEnd"/>
            <w:r>
              <w:rPr>
                <w:szCs w:val="18"/>
              </w:rPr>
              <w:t xml:space="preserve"> dann ohne Probleme</w:t>
            </w:r>
          </w:p>
        </w:tc>
      </w:tr>
      <w:tr w:rsidR="003C11FF" w:rsidRPr="00B74BCB" w14:paraId="19408843" w14:textId="77777777" w:rsidTr="00AB7C52">
        <w:tc>
          <w:tcPr>
            <w:tcW w:w="2518" w:type="dxa"/>
          </w:tcPr>
          <w:p w14:paraId="2CADA833" w14:textId="77777777" w:rsidR="003C11FF" w:rsidRPr="00B74BCB" w:rsidRDefault="003C11FF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1D1A6926" w14:textId="77777777" w:rsidR="003C11FF" w:rsidRPr="00B74BCB" w:rsidRDefault="003C11FF" w:rsidP="00AB7C52">
            <w:pPr>
              <w:ind w:left="0"/>
              <w:rPr>
                <w:szCs w:val="18"/>
              </w:rPr>
            </w:pPr>
          </w:p>
        </w:tc>
      </w:tr>
    </w:tbl>
    <w:p w14:paraId="23333103" w14:textId="77777777" w:rsidR="006C48A4" w:rsidRDefault="006C48A4" w:rsidP="006C48A4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6C48A4" w:rsidRPr="00B74BCB" w14:paraId="39F603FA" w14:textId="77777777" w:rsidTr="00AB7C52">
        <w:tc>
          <w:tcPr>
            <w:tcW w:w="2518" w:type="dxa"/>
            <w:shd w:val="clear" w:color="auto" w:fill="D9D9D9"/>
          </w:tcPr>
          <w:p w14:paraId="7DEC173A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654415C9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0004BAD5" w14:textId="76FAC56B" w:rsidR="006C48A4" w:rsidRPr="00B74BCB" w:rsidRDefault="006C48A4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585" w:type="dxa"/>
            <w:shd w:val="clear" w:color="auto" w:fill="D9D9D9"/>
          </w:tcPr>
          <w:p w14:paraId="508025B1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5F32C680" w14:textId="7E30D3CB" w:rsidR="006C48A4" w:rsidRPr="00B74BCB" w:rsidRDefault="006C48A4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6C48A4" w:rsidRPr="00B74BCB" w14:paraId="16650835" w14:textId="77777777" w:rsidTr="00AB7C52">
        <w:tc>
          <w:tcPr>
            <w:tcW w:w="2518" w:type="dxa"/>
          </w:tcPr>
          <w:p w14:paraId="2E0361BE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52C97A48" w14:textId="3D0A017F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Layout Doku abschliessen, gegenlesen und in Druck geben</w:t>
            </w:r>
          </w:p>
        </w:tc>
      </w:tr>
      <w:tr w:rsidR="006C48A4" w:rsidRPr="00B74BCB" w14:paraId="7CF262D9" w14:textId="77777777" w:rsidTr="00AB7C52">
        <w:tc>
          <w:tcPr>
            <w:tcW w:w="2518" w:type="dxa"/>
          </w:tcPr>
          <w:p w14:paraId="3CF889E2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25CE7886" w14:textId="54EA7D72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Layout vorgaben Juventus einhalten</w:t>
            </w:r>
          </w:p>
        </w:tc>
      </w:tr>
      <w:tr w:rsidR="006C48A4" w:rsidRPr="00B74BCB" w14:paraId="39C1637F" w14:textId="77777777" w:rsidTr="00AB7C52">
        <w:tc>
          <w:tcPr>
            <w:tcW w:w="2518" w:type="dxa"/>
          </w:tcPr>
          <w:p w14:paraId="79C72B8B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68DE787E" w14:textId="654BE2DF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Latex anpassen</w:t>
            </w:r>
          </w:p>
        </w:tc>
      </w:tr>
      <w:tr w:rsidR="006C48A4" w:rsidRPr="00B74BCB" w14:paraId="0720171B" w14:textId="77777777" w:rsidTr="00AB7C52">
        <w:tc>
          <w:tcPr>
            <w:tcW w:w="2518" w:type="dxa"/>
          </w:tcPr>
          <w:p w14:paraId="4B12E44A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01DFF0A8" w14:textId="4B88B21C" w:rsidR="006C48A4" w:rsidRPr="003C11FF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Druck konnte schnell durchgeführt werden.</w:t>
            </w:r>
          </w:p>
        </w:tc>
      </w:tr>
      <w:tr w:rsidR="006C48A4" w:rsidRPr="00B74BCB" w14:paraId="5F86CC6A" w14:textId="77777777" w:rsidTr="00AB7C52">
        <w:tc>
          <w:tcPr>
            <w:tcW w:w="2518" w:type="dxa"/>
          </w:tcPr>
          <w:p w14:paraId="75231184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5D63FA51" w14:textId="77777777" w:rsidR="006C48A4" w:rsidRPr="00B74BCB" w:rsidRDefault="006C48A4" w:rsidP="00AB7C52">
            <w:pPr>
              <w:ind w:left="0"/>
              <w:rPr>
                <w:szCs w:val="18"/>
              </w:rPr>
            </w:pPr>
          </w:p>
        </w:tc>
      </w:tr>
    </w:tbl>
    <w:p w14:paraId="3875E429" w14:textId="77777777" w:rsidR="006C48A4" w:rsidRDefault="006C48A4" w:rsidP="006C48A4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6C48A4" w:rsidRPr="00B74BCB" w14:paraId="17480C33" w14:textId="77777777" w:rsidTr="00AB7C52">
        <w:tc>
          <w:tcPr>
            <w:tcW w:w="2518" w:type="dxa"/>
            <w:shd w:val="clear" w:color="auto" w:fill="D9D9D9"/>
          </w:tcPr>
          <w:p w14:paraId="1DBEC1CD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3A1DA532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1E575332" w14:textId="4D371BFA" w:rsidR="006C48A4" w:rsidRPr="00B74BCB" w:rsidRDefault="006C48A4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585" w:type="dxa"/>
            <w:shd w:val="clear" w:color="auto" w:fill="D9D9D9"/>
          </w:tcPr>
          <w:p w14:paraId="171F6B73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2B69DCCA" w14:textId="570DACE1" w:rsidR="006C48A4" w:rsidRPr="00B74BCB" w:rsidRDefault="006C48A4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01.01</w:t>
            </w:r>
            <w:r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6C48A4" w:rsidRPr="00B74BCB" w14:paraId="2A350E5A" w14:textId="77777777" w:rsidTr="00AB7C52">
        <w:tc>
          <w:tcPr>
            <w:tcW w:w="2518" w:type="dxa"/>
          </w:tcPr>
          <w:p w14:paraId="4208B9B3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63C8D234" w14:textId="69207EA9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Druck überprüfen, Dokumente zusammenstellen für Abgabe</w:t>
            </w:r>
          </w:p>
        </w:tc>
      </w:tr>
      <w:tr w:rsidR="006C48A4" w:rsidRPr="00B74BCB" w14:paraId="7BA532D1" w14:textId="77777777" w:rsidTr="00AB7C52">
        <w:tc>
          <w:tcPr>
            <w:tcW w:w="2518" w:type="dxa"/>
          </w:tcPr>
          <w:p w14:paraId="50745707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1A3B9A8F" w14:textId="3174F98F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-</w:t>
            </w:r>
          </w:p>
        </w:tc>
      </w:tr>
      <w:tr w:rsidR="006C48A4" w:rsidRPr="00B74BCB" w14:paraId="3C54E98F" w14:textId="77777777" w:rsidTr="00AB7C52">
        <w:tc>
          <w:tcPr>
            <w:tcW w:w="2518" w:type="dxa"/>
          </w:tcPr>
          <w:p w14:paraId="0B9B7816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665A96B7" w14:textId="01576B47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-</w:t>
            </w:r>
          </w:p>
        </w:tc>
      </w:tr>
      <w:tr w:rsidR="006C48A4" w:rsidRPr="00B74BCB" w14:paraId="4BF2D5FA" w14:textId="77777777" w:rsidTr="00AB7C52">
        <w:tc>
          <w:tcPr>
            <w:tcW w:w="2518" w:type="dxa"/>
          </w:tcPr>
          <w:p w14:paraId="2090EF30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7334CEEA" w14:textId="58682C5B" w:rsidR="006C48A4" w:rsidRPr="003C11FF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-</w:t>
            </w:r>
          </w:p>
        </w:tc>
      </w:tr>
      <w:tr w:rsidR="006C48A4" w:rsidRPr="00B74BCB" w14:paraId="27C64AE9" w14:textId="77777777" w:rsidTr="00AB7C52">
        <w:tc>
          <w:tcPr>
            <w:tcW w:w="2518" w:type="dxa"/>
          </w:tcPr>
          <w:p w14:paraId="3E07B21C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4848B14A" w14:textId="77777777" w:rsidR="006C48A4" w:rsidRPr="00B74BCB" w:rsidRDefault="006C48A4" w:rsidP="00AB7C52">
            <w:pPr>
              <w:ind w:left="0"/>
              <w:rPr>
                <w:szCs w:val="18"/>
              </w:rPr>
            </w:pPr>
          </w:p>
        </w:tc>
      </w:tr>
    </w:tbl>
    <w:p w14:paraId="0B4FD21C" w14:textId="77777777" w:rsidR="006C48A4" w:rsidRDefault="006C48A4" w:rsidP="006C48A4">
      <w:pPr>
        <w:pStyle w:val="berschrift1"/>
      </w:pPr>
      <w:r>
        <w:t>Woche</w:t>
      </w:r>
    </w:p>
    <w:tbl>
      <w:tblPr>
        <w:tblW w:w="0" w:type="auto"/>
        <w:tblInd w:w="56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18"/>
        <w:gridCol w:w="709"/>
        <w:gridCol w:w="2817"/>
        <w:gridCol w:w="585"/>
        <w:gridCol w:w="2942"/>
      </w:tblGrid>
      <w:tr w:rsidR="006C48A4" w:rsidRPr="00B74BCB" w14:paraId="4250B778" w14:textId="77777777" w:rsidTr="00AB7C52">
        <w:tc>
          <w:tcPr>
            <w:tcW w:w="2518" w:type="dxa"/>
            <w:shd w:val="clear" w:color="auto" w:fill="D9D9D9"/>
          </w:tcPr>
          <w:p w14:paraId="103C393E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Zeitraum</w:t>
            </w:r>
          </w:p>
        </w:tc>
        <w:tc>
          <w:tcPr>
            <w:tcW w:w="709" w:type="dxa"/>
            <w:shd w:val="clear" w:color="auto" w:fill="D9D9D9"/>
          </w:tcPr>
          <w:p w14:paraId="716CB46C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von:</w:t>
            </w:r>
          </w:p>
        </w:tc>
        <w:tc>
          <w:tcPr>
            <w:tcW w:w="2817" w:type="dxa"/>
          </w:tcPr>
          <w:p w14:paraId="72527636" w14:textId="3B9B1E60" w:rsidR="006C48A4" w:rsidRPr="00B74BCB" w:rsidRDefault="006C48A4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02.01</w:t>
            </w:r>
            <w:r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585" w:type="dxa"/>
            <w:shd w:val="clear" w:color="auto" w:fill="D9D9D9"/>
          </w:tcPr>
          <w:p w14:paraId="608DF3DF" w14:textId="77777777" w:rsidR="006C48A4" w:rsidRPr="00B74BCB" w:rsidRDefault="006C48A4" w:rsidP="00AB7C52">
            <w:pPr>
              <w:ind w:left="0"/>
              <w:rPr>
                <w:b/>
                <w:sz w:val="20"/>
                <w:szCs w:val="20"/>
              </w:rPr>
            </w:pPr>
            <w:r w:rsidRPr="00B74BCB">
              <w:rPr>
                <w:b/>
                <w:sz w:val="20"/>
                <w:szCs w:val="20"/>
              </w:rPr>
              <w:t>bis:</w:t>
            </w:r>
          </w:p>
        </w:tc>
        <w:tc>
          <w:tcPr>
            <w:tcW w:w="2942" w:type="dxa"/>
          </w:tcPr>
          <w:p w14:paraId="40D18E66" w14:textId="2FE8FA8E" w:rsidR="006C48A4" w:rsidRPr="00B74BCB" w:rsidRDefault="006C48A4" w:rsidP="00AB7C52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.01.2025</w:t>
            </w:r>
          </w:p>
        </w:tc>
      </w:tr>
      <w:tr w:rsidR="006C48A4" w:rsidRPr="00B74BCB" w14:paraId="1448CC39" w14:textId="77777777" w:rsidTr="00AB7C52">
        <w:tc>
          <w:tcPr>
            <w:tcW w:w="2518" w:type="dxa"/>
          </w:tcPr>
          <w:p w14:paraId="2D9B5D52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Lernziele</w:t>
            </w:r>
          </w:p>
        </w:tc>
        <w:tc>
          <w:tcPr>
            <w:tcW w:w="7053" w:type="dxa"/>
            <w:gridSpan w:val="4"/>
          </w:tcPr>
          <w:p w14:paraId="3C57EDC1" w14:textId="2B58D5FA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Arbeit abgeben</w:t>
            </w:r>
          </w:p>
        </w:tc>
      </w:tr>
      <w:tr w:rsidR="006C48A4" w:rsidRPr="00B74BCB" w14:paraId="245DE3AD" w14:textId="77777777" w:rsidTr="00AB7C52">
        <w:tc>
          <w:tcPr>
            <w:tcW w:w="2518" w:type="dxa"/>
          </w:tcPr>
          <w:p w14:paraId="47CF68A5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Herausforderungen</w:t>
            </w:r>
          </w:p>
        </w:tc>
        <w:tc>
          <w:tcPr>
            <w:tcW w:w="7053" w:type="dxa"/>
            <w:gridSpan w:val="4"/>
          </w:tcPr>
          <w:p w14:paraId="7AEE55C8" w14:textId="77777777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-</w:t>
            </w:r>
          </w:p>
        </w:tc>
      </w:tr>
      <w:tr w:rsidR="006C48A4" w:rsidRPr="00B74BCB" w14:paraId="4B243B3E" w14:textId="77777777" w:rsidTr="00AB7C52">
        <w:tc>
          <w:tcPr>
            <w:tcW w:w="2518" w:type="dxa"/>
          </w:tcPr>
          <w:p w14:paraId="40F42DCD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Strategie zur Lösung oder Teillösung</w:t>
            </w:r>
          </w:p>
        </w:tc>
        <w:tc>
          <w:tcPr>
            <w:tcW w:w="7053" w:type="dxa"/>
            <w:gridSpan w:val="4"/>
          </w:tcPr>
          <w:p w14:paraId="728DF606" w14:textId="77777777" w:rsidR="006C48A4" w:rsidRPr="00B74BCB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-</w:t>
            </w:r>
          </w:p>
        </w:tc>
      </w:tr>
      <w:tr w:rsidR="006C48A4" w:rsidRPr="00B74BCB" w14:paraId="73FD52AA" w14:textId="77777777" w:rsidTr="00AB7C52">
        <w:tc>
          <w:tcPr>
            <w:tcW w:w="2518" w:type="dxa"/>
          </w:tcPr>
          <w:p w14:paraId="48018520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>Erfolgserlebnis</w:t>
            </w:r>
          </w:p>
        </w:tc>
        <w:tc>
          <w:tcPr>
            <w:tcW w:w="7053" w:type="dxa"/>
            <w:gridSpan w:val="4"/>
          </w:tcPr>
          <w:p w14:paraId="7D5D0107" w14:textId="5DA3F0A7" w:rsidR="006C48A4" w:rsidRPr="003C11FF" w:rsidRDefault="006C48A4" w:rsidP="00AB7C52">
            <w:pPr>
              <w:ind w:left="0"/>
              <w:rPr>
                <w:szCs w:val="18"/>
              </w:rPr>
            </w:pPr>
            <w:r>
              <w:rPr>
                <w:szCs w:val="18"/>
              </w:rPr>
              <w:t>Arbeit abgegeben</w:t>
            </w:r>
          </w:p>
        </w:tc>
      </w:tr>
      <w:tr w:rsidR="006C48A4" w:rsidRPr="00B74BCB" w14:paraId="27A34FA4" w14:textId="77777777" w:rsidTr="00AB7C52">
        <w:tc>
          <w:tcPr>
            <w:tcW w:w="2518" w:type="dxa"/>
          </w:tcPr>
          <w:p w14:paraId="58593DF7" w14:textId="77777777" w:rsidR="006C48A4" w:rsidRPr="00B74BCB" w:rsidRDefault="006C48A4" w:rsidP="00AB7C52">
            <w:pPr>
              <w:ind w:left="0"/>
              <w:rPr>
                <w:b/>
                <w:szCs w:val="18"/>
              </w:rPr>
            </w:pPr>
            <w:r w:rsidRPr="00B74BCB">
              <w:rPr>
                <w:b/>
                <w:szCs w:val="18"/>
              </w:rPr>
              <w:t xml:space="preserve">Bemerkungen des Betreuers </w:t>
            </w:r>
          </w:p>
        </w:tc>
        <w:tc>
          <w:tcPr>
            <w:tcW w:w="7053" w:type="dxa"/>
            <w:gridSpan w:val="4"/>
          </w:tcPr>
          <w:p w14:paraId="72AB1075" w14:textId="77777777" w:rsidR="006C48A4" w:rsidRPr="00B74BCB" w:rsidRDefault="006C48A4" w:rsidP="00AB7C52">
            <w:pPr>
              <w:ind w:left="0"/>
              <w:rPr>
                <w:szCs w:val="18"/>
              </w:rPr>
            </w:pPr>
          </w:p>
        </w:tc>
      </w:tr>
    </w:tbl>
    <w:p w14:paraId="2C733CA0" w14:textId="77777777" w:rsidR="00B5193C" w:rsidRPr="00B5193C" w:rsidRDefault="00B5193C" w:rsidP="00B5193C"/>
    <w:p w14:paraId="1FBB2EC1" w14:textId="42C2083C" w:rsidR="00D80E35" w:rsidRDefault="00D80E35" w:rsidP="00E3024B">
      <w:pPr>
        <w:pStyle w:val="berschrift1"/>
      </w:pPr>
      <w:r>
        <w:t>Unterschriften</w:t>
      </w:r>
    </w:p>
    <w:tbl>
      <w:tblPr>
        <w:tblW w:w="0" w:type="auto"/>
        <w:tblInd w:w="67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ook w:val="01E0" w:firstRow="1" w:lastRow="1" w:firstColumn="1" w:lastColumn="1" w:noHBand="0" w:noVBand="0"/>
      </w:tblPr>
      <w:tblGrid>
        <w:gridCol w:w="2552"/>
        <w:gridCol w:w="1984"/>
        <w:gridCol w:w="4536"/>
      </w:tblGrid>
      <w:tr w:rsidR="00D80E35" w14:paraId="1FBB2EC4" w14:textId="77777777" w:rsidTr="00FB15D9">
        <w:tc>
          <w:tcPr>
            <w:tcW w:w="2552" w:type="dxa"/>
          </w:tcPr>
          <w:p w14:paraId="1FBB2EC2" w14:textId="77777777" w:rsidR="00D80E35" w:rsidRPr="00FB15D9" w:rsidRDefault="00D80E35" w:rsidP="00FB15D9">
            <w:pPr>
              <w:spacing w:before="60" w:after="60"/>
              <w:ind w:left="34"/>
              <w:rPr>
                <w:b/>
                <w:bCs/>
                <w:color w:val="333333"/>
                <w:szCs w:val="18"/>
              </w:rPr>
            </w:pPr>
            <w:r w:rsidRPr="00FB15D9">
              <w:rPr>
                <w:b/>
                <w:bCs/>
                <w:color w:val="333333"/>
                <w:szCs w:val="18"/>
              </w:rPr>
              <w:t>Ort und Datum:</w:t>
            </w:r>
          </w:p>
        </w:tc>
        <w:tc>
          <w:tcPr>
            <w:tcW w:w="6520" w:type="dxa"/>
            <w:gridSpan w:val="2"/>
          </w:tcPr>
          <w:p w14:paraId="1FBB2EC3" w14:textId="77777777" w:rsidR="00D80E35" w:rsidRDefault="00BC5AA4" w:rsidP="000914FE">
            <w:pPr>
              <w:ind w:left="0"/>
            </w:pPr>
            <w:r>
              <w:t xml:space="preserve">Zürich, </w:t>
            </w:r>
            <w:r w:rsidR="000914FE">
              <w:t>7</w:t>
            </w:r>
            <w:r>
              <w:t xml:space="preserve">. </w:t>
            </w:r>
            <w:r w:rsidR="000914FE">
              <w:t>Januar 2019</w:t>
            </w:r>
          </w:p>
        </w:tc>
      </w:tr>
      <w:tr w:rsidR="00D80E35" w14:paraId="1FBB2EC8" w14:textId="77777777" w:rsidTr="00FB15D9">
        <w:trPr>
          <w:trHeight w:val="1618"/>
        </w:trPr>
        <w:tc>
          <w:tcPr>
            <w:tcW w:w="4536" w:type="dxa"/>
            <w:gridSpan w:val="2"/>
            <w:vAlign w:val="bottom"/>
          </w:tcPr>
          <w:p w14:paraId="1FBB2EC5" w14:textId="77777777" w:rsidR="00D80E35" w:rsidRPr="00FB15D9" w:rsidRDefault="00D80E35" w:rsidP="00FB15D9">
            <w:pPr>
              <w:spacing w:before="60" w:after="20"/>
              <w:ind w:left="0"/>
              <w:rPr>
                <w:szCs w:val="18"/>
              </w:rPr>
            </w:pPr>
          </w:p>
          <w:p w14:paraId="1FBB2EC6" w14:textId="77777777" w:rsidR="00815A27" w:rsidRPr="00FB15D9" w:rsidRDefault="00815A27" w:rsidP="00FB15D9">
            <w:pPr>
              <w:spacing w:before="0" w:after="60"/>
              <w:ind w:left="0"/>
              <w:rPr>
                <w:sz w:val="16"/>
                <w:szCs w:val="16"/>
              </w:rPr>
            </w:pPr>
            <w:r w:rsidRPr="00FB15D9">
              <w:rPr>
                <w:sz w:val="16"/>
                <w:szCs w:val="16"/>
              </w:rPr>
              <w:t>Betreuer der Diplomarbeit</w:t>
            </w:r>
          </w:p>
        </w:tc>
        <w:tc>
          <w:tcPr>
            <w:tcW w:w="4536" w:type="dxa"/>
            <w:vAlign w:val="bottom"/>
          </w:tcPr>
          <w:p w14:paraId="1FBB2EC7" w14:textId="77777777" w:rsidR="00D80E35" w:rsidRPr="00FB15D9" w:rsidRDefault="00D80E35" w:rsidP="00D46653">
            <w:pPr>
              <w:spacing w:before="60" w:after="20"/>
              <w:ind w:left="0"/>
              <w:rPr>
                <w:szCs w:val="18"/>
              </w:rPr>
            </w:pPr>
          </w:p>
        </w:tc>
      </w:tr>
    </w:tbl>
    <w:p w14:paraId="1FBB2EC9" w14:textId="77777777" w:rsidR="00D80E35" w:rsidRPr="00AB24F0" w:rsidRDefault="00D80E35" w:rsidP="00672189">
      <w:pPr>
        <w:ind w:left="0"/>
      </w:pPr>
    </w:p>
    <w:sectPr w:rsidR="00D80E35" w:rsidRPr="00AB24F0" w:rsidSect="006D0A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1" w:bottom="851" w:left="1134" w:header="567" w:footer="851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5FF2" w14:textId="77777777" w:rsidR="00B32F17" w:rsidRDefault="00B32F17">
      <w:pPr>
        <w:spacing w:before="0" w:after="0"/>
      </w:pPr>
      <w:r>
        <w:separator/>
      </w:r>
    </w:p>
  </w:endnote>
  <w:endnote w:type="continuationSeparator" w:id="0">
    <w:p w14:paraId="6F061387" w14:textId="77777777" w:rsidR="00B32F17" w:rsidRDefault="00B32F1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ahom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89AC" w14:textId="77777777" w:rsidR="00646D9E" w:rsidRDefault="00646D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2ED0" w14:textId="1D18859E" w:rsidR="00FC49DC" w:rsidRPr="00BF1FA2" w:rsidRDefault="00E1745A" w:rsidP="00830168">
    <w:pPr>
      <w:pStyle w:val="Fuzeile"/>
      <w:tabs>
        <w:tab w:val="clear" w:pos="9072"/>
        <w:tab w:val="right" w:pos="9923"/>
      </w:tabs>
      <w:ind w:left="0"/>
      <w:rPr>
        <w:color w:val="808080"/>
      </w:rPr>
    </w:pPr>
    <w:r>
      <w:rPr>
        <w:color w:val="808080"/>
      </w:rPr>
      <w:t xml:space="preserve">Vorlage </w:t>
    </w:r>
    <w:r w:rsidR="00EA1CB3">
      <w:rPr>
        <w:color w:val="808080"/>
      </w:rPr>
      <w:t>Ler</w:t>
    </w:r>
    <w:r>
      <w:rPr>
        <w:color w:val="808080"/>
      </w:rPr>
      <w:t>n</w:t>
    </w:r>
    <w:r w:rsidR="00EA1CB3">
      <w:rPr>
        <w:color w:val="808080"/>
      </w:rPr>
      <w:t>journal für</w:t>
    </w:r>
    <w:r w:rsidR="006D0A7C">
      <w:rPr>
        <w:color w:val="808080"/>
      </w:rPr>
      <w:t xml:space="preserve"> Diplomarbeiten (V1.</w:t>
    </w:r>
    <w:r w:rsidR="00646D9E">
      <w:rPr>
        <w:color w:val="808080"/>
      </w:rPr>
      <w:t>3</w:t>
    </w:r>
    <w:r>
      <w:rPr>
        <w:color w:val="808080"/>
      </w:rPr>
      <w:t>0</w:t>
    </w:r>
    <w:r w:rsidR="00FC49DC">
      <w:rPr>
        <w:color w:val="808080"/>
      </w:rPr>
      <w:t xml:space="preserve">; </w:t>
    </w:r>
    <w:r w:rsidR="006D0A7C">
      <w:rPr>
        <w:color w:val="808080"/>
      </w:rPr>
      <w:t>September</w:t>
    </w:r>
    <w:r w:rsidR="00FC49DC">
      <w:rPr>
        <w:color w:val="808080"/>
      </w:rPr>
      <w:t xml:space="preserve"> 20</w:t>
    </w:r>
    <w:r w:rsidR="00646D9E">
      <w:rPr>
        <w:color w:val="808080"/>
      </w:rPr>
      <w:t>20</w:t>
    </w:r>
    <w:r w:rsidR="00FC49DC">
      <w:rPr>
        <w:color w:val="808080"/>
      </w:rPr>
      <w:t>)</w:t>
    </w:r>
    <w:r w:rsidR="00FC49DC">
      <w:rPr>
        <w:color w:val="808080"/>
      </w:rPr>
      <w:tab/>
    </w:r>
    <w:r w:rsidR="00FC49DC" w:rsidRPr="00BF1FA2">
      <w:rPr>
        <w:color w:val="808080"/>
      </w:rPr>
      <w:t xml:space="preserve">Seite </w:t>
    </w:r>
    <w:r w:rsidR="00FC49DC" w:rsidRPr="00BF1FA2">
      <w:rPr>
        <w:color w:val="808080"/>
      </w:rPr>
      <w:fldChar w:fldCharType="begin"/>
    </w:r>
    <w:r w:rsidR="00FC49DC" w:rsidRPr="00BF1FA2">
      <w:rPr>
        <w:color w:val="808080"/>
      </w:rPr>
      <w:instrText xml:space="preserve"> PAGE  \* Arabic  \* MERGEFORMAT </w:instrText>
    </w:r>
    <w:r w:rsidR="00FC49DC" w:rsidRPr="00BF1FA2">
      <w:rPr>
        <w:color w:val="808080"/>
      </w:rPr>
      <w:fldChar w:fldCharType="separate"/>
    </w:r>
    <w:r w:rsidR="000914FE">
      <w:rPr>
        <w:noProof/>
        <w:color w:val="808080"/>
      </w:rPr>
      <w:t>2</w:t>
    </w:r>
    <w:r w:rsidR="00FC49DC" w:rsidRPr="00BF1FA2">
      <w:rPr>
        <w:color w:val="808080"/>
      </w:rPr>
      <w:fldChar w:fldCharType="end"/>
    </w:r>
    <w:r>
      <w:rPr>
        <w:color w:val="808080"/>
      </w:rPr>
      <w:t xml:space="preserve"> von </w:t>
    </w:r>
    <w:r>
      <w:rPr>
        <w:color w:val="808080"/>
      </w:rPr>
      <w:fldChar w:fldCharType="begin"/>
    </w:r>
    <w:r>
      <w:rPr>
        <w:color w:val="808080"/>
      </w:rPr>
      <w:instrText xml:space="preserve"> NUMPAGES   \* MERGEFORMAT </w:instrText>
    </w:r>
    <w:r>
      <w:rPr>
        <w:color w:val="808080"/>
      </w:rPr>
      <w:fldChar w:fldCharType="separate"/>
    </w:r>
    <w:r w:rsidR="000914FE">
      <w:rPr>
        <w:noProof/>
        <w:color w:val="808080"/>
      </w:rPr>
      <w:t>2</w:t>
    </w:r>
    <w:r>
      <w:rPr>
        <w:color w:val="80808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CCE4" w14:textId="77777777" w:rsidR="00646D9E" w:rsidRDefault="00646D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2342" w14:textId="77777777" w:rsidR="00B32F17" w:rsidRDefault="00B32F17">
      <w:pPr>
        <w:spacing w:before="0" w:after="0"/>
      </w:pPr>
      <w:r>
        <w:separator/>
      </w:r>
    </w:p>
  </w:footnote>
  <w:footnote w:type="continuationSeparator" w:id="0">
    <w:p w14:paraId="345DA4E2" w14:textId="77777777" w:rsidR="00B32F17" w:rsidRDefault="00B32F1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A89B9" w14:textId="77777777" w:rsidR="00646D9E" w:rsidRDefault="00646D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2ECE" w14:textId="2A77DF63" w:rsidR="00BB7C7A" w:rsidRDefault="000914FE" w:rsidP="00BB7C7A">
    <w:pPr>
      <w:pStyle w:val="Kopfzeile"/>
      <w:tabs>
        <w:tab w:val="clear" w:pos="4536"/>
        <w:tab w:val="clear" w:pos="9072"/>
        <w:tab w:val="right" w:pos="9923"/>
      </w:tabs>
      <w:spacing w:after="0"/>
      <w:ind w:left="-567"/>
    </w:pPr>
    <w:r>
      <w:rPr>
        <w:noProof/>
        <w:lang w:eastAsia="de-CH"/>
      </w:rPr>
      <w:drawing>
        <wp:inline distT="0" distB="0" distL="0" distR="0" wp14:anchorId="1FBB2ED1" wp14:editId="1FBB2ED2">
          <wp:extent cx="1681480" cy="347980"/>
          <wp:effectExtent l="0" t="0" r="0" b="0"/>
          <wp:docPr id="2" name="Bild 2" descr="C:\Users\Peter Jost\OneDrive - Juventus Schulen\Technikerschule HF Zürich\Schulleitung\Logos und Textbausteine\Juventus_TechnikerschuleHF_RGB_p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eter Jost\OneDrive - Juventus Schulen\Technikerschule HF Zürich\Schulleitung\Logos und Textbausteine\Juventus_TechnikerschuleHF_RGB_po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1480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B2ED3" wp14:editId="1FBB2ED4">
              <wp:simplePos x="0" y="0"/>
              <wp:positionH relativeFrom="column">
                <wp:posOffset>5194300</wp:posOffset>
              </wp:positionH>
              <wp:positionV relativeFrom="paragraph">
                <wp:posOffset>501015</wp:posOffset>
              </wp:positionV>
              <wp:extent cx="1826895" cy="377190"/>
              <wp:effectExtent l="0" t="0" r="0" b="0"/>
              <wp:wrapSquare wrapText="bothSides"/>
              <wp:docPr id="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2689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A1022E" id="Picture 1" o:spid="_x0000_s1026" style="position:absolute;margin-left:409pt;margin-top:39.45pt;width:143.85pt;height:2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" filled="f" stroked="f">
              <o:lock v:ext="edit" aspectratio="t"/>
              <w10:wrap type="square"/>
            </v:rect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FBB2ED5" wp14:editId="1FBB2ED6">
              <wp:simplePos x="0" y="0"/>
              <wp:positionH relativeFrom="column">
                <wp:posOffset>5186045</wp:posOffset>
              </wp:positionH>
              <wp:positionV relativeFrom="paragraph">
                <wp:posOffset>520065</wp:posOffset>
              </wp:positionV>
              <wp:extent cx="1826895" cy="377190"/>
              <wp:effectExtent l="0" t="0" r="0" b="0"/>
              <wp:wrapSquare wrapText="bothSides"/>
              <wp:docPr id="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2689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C0CBE2" id="Picture 1" o:spid="_x0000_s1026" style="position:absolute;margin-left:408.35pt;margin-top:40.95pt;width:143.85pt;height:29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" filled="f" stroked="f">
              <o:lock v:ext="edit" aspectratio="t"/>
              <w10:wrap type="square"/>
            </v:rect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FBB2ED7" wp14:editId="1FBB2ED8">
              <wp:simplePos x="0" y="0"/>
              <wp:positionH relativeFrom="column">
                <wp:posOffset>5186045</wp:posOffset>
              </wp:positionH>
              <wp:positionV relativeFrom="paragraph">
                <wp:posOffset>520065</wp:posOffset>
              </wp:positionV>
              <wp:extent cx="1826895" cy="377190"/>
              <wp:effectExtent l="0" t="0" r="0" b="0"/>
              <wp:wrapSquare wrapText="bothSides"/>
              <wp:docPr id="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2689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0F8B15" id="Picture 1" o:spid="_x0000_s1026" style="position:absolute;margin-left:408.35pt;margin-top:40.95pt;width:143.85pt;height:29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" filled="f" stroked="f">
              <o:lock v:ext="edit" aspectratio="t"/>
              <w10:wrap type="square"/>
            </v:rect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BB2ED9" wp14:editId="1FBB2EDA">
              <wp:simplePos x="0" y="0"/>
              <wp:positionH relativeFrom="column">
                <wp:posOffset>5194300</wp:posOffset>
              </wp:positionH>
              <wp:positionV relativeFrom="paragraph">
                <wp:posOffset>501015</wp:posOffset>
              </wp:positionV>
              <wp:extent cx="1826895" cy="377190"/>
              <wp:effectExtent l="0" t="0" r="0" b="0"/>
              <wp:wrapSquare wrapText="bothSides"/>
              <wp:docPr id="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2689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278F3" id="Picture 1" o:spid="_x0000_s1026" style="position:absolute;margin-left:409pt;margin-top:39.45pt;width:143.85pt;height:2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" filled="f" stroked="f">
              <o:lock v:ext="edit" aspectratio="t"/>
              <w10:wrap type="square"/>
            </v:rect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BB2EDB" wp14:editId="1FBB2EDC">
              <wp:simplePos x="0" y="0"/>
              <wp:positionH relativeFrom="column">
                <wp:posOffset>5194300</wp:posOffset>
              </wp:positionH>
              <wp:positionV relativeFrom="paragraph">
                <wp:posOffset>501015</wp:posOffset>
              </wp:positionV>
              <wp:extent cx="1826895" cy="377190"/>
              <wp:effectExtent l="0" t="0" r="0" b="0"/>
              <wp:wrapSquare wrapText="bothSides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2689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A2BCF" id="Picture 1" o:spid="_x0000_s1026" style="position:absolute;margin-left:409pt;margin-top:39.45pt;width:143.85pt;height:29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" filled="f" stroked="f">
              <o:lock v:ext="edit" aspectratio="t"/>
              <w10:wrap type="square"/>
            </v:rect>
          </w:pict>
        </mc:Fallback>
      </mc:AlternateContent>
    </w:r>
  </w:p>
  <w:p w14:paraId="1FBB2ECF" w14:textId="7E675BD8" w:rsidR="00FC49DC" w:rsidRPr="00EC0B06" w:rsidRDefault="00BD4CD1" w:rsidP="00BB7C7A">
    <w:pPr>
      <w:pStyle w:val="Kopfzeile"/>
      <w:tabs>
        <w:tab w:val="clear" w:pos="4536"/>
        <w:tab w:val="clear" w:pos="9072"/>
        <w:tab w:val="right" w:pos="9923"/>
      </w:tabs>
      <w:spacing w:after="480"/>
      <w:ind w:left="142"/>
    </w:pPr>
    <w:r>
      <w:t>www.technikerschule</w:t>
    </w:r>
    <w:r w:rsidR="00FC49DC">
      <w:t>.ch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C963" w14:textId="77777777" w:rsidR="00646D9E" w:rsidRDefault="00646D9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66ECD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44770"/>
    <w:multiLevelType w:val="hybridMultilevel"/>
    <w:tmpl w:val="8ECCD030"/>
    <w:lvl w:ilvl="0" w:tplc="85EC0DC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06E26"/>
    <w:multiLevelType w:val="hybridMultilevel"/>
    <w:tmpl w:val="28A0DED6"/>
    <w:lvl w:ilvl="0" w:tplc="85EC0DC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749E515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70E7D"/>
    <w:multiLevelType w:val="multilevel"/>
    <w:tmpl w:val="C3809B0C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60B93"/>
    <w:multiLevelType w:val="hybridMultilevel"/>
    <w:tmpl w:val="5C929F76"/>
    <w:lvl w:ilvl="0" w:tplc="85EC0DC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8772A"/>
    <w:multiLevelType w:val="multilevel"/>
    <w:tmpl w:val="FDD20CB8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ascii="Tahoma" w:hAnsi="Tahoma" w:hint="default"/>
        <w:b/>
        <w:i w:val="0"/>
        <w:caps w:val="0"/>
        <w:strike w:val="0"/>
        <w:dstrike w:val="0"/>
        <w:vanish w:val="0"/>
        <w:color w:val="333333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caps w:val="0"/>
        <w:strike w:val="0"/>
        <w:dstrike w:val="0"/>
        <w:vanish w:val="0"/>
        <w:color w:val="333333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440"/>
        </w:tabs>
        <w:ind w:left="992" w:hanging="992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FCA43AC"/>
    <w:multiLevelType w:val="hybridMultilevel"/>
    <w:tmpl w:val="C3809B0C"/>
    <w:lvl w:ilvl="0" w:tplc="D9E6F24C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C5487"/>
    <w:multiLevelType w:val="hybridMultilevel"/>
    <w:tmpl w:val="14AECEDA"/>
    <w:lvl w:ilvl="0" w:tplc="85EC0DC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4025E"/>
    <w:multiLevelType w:val="hybridMultilevel"/>
    <w:tmpl w:val="09B26846"/>
    <w:lvl w:ilvl="0" w:tplc="D4A8B57E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D1CDC"/>
    <w:multiLevelType w:val="hybridMultilevel"/>
    <w:tmpl w:val="4DDC7032"/>
    <w:lvl w:ilvl="0" w:tplc="384C4D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52141"/>
    <w:multiLevelType w:val="hybridMultilevel"/>
    <w:tmpl w:val="CEAACF62"/>
    <w:lvl w:ilvl="0" w:tplc="227E97AE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9782F"/>
    <w:multiLevelType w:val="multilevel"/>
    <w:tmpl w:val="09B26846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701B2"/>
    <w:multiLevelType w:val="hybridMultilevel"/>
    <w:tmpl w:val="5B867EDC"/>
    <w:lvl w:ilvl="0" w:tplc="342CDB88">
      <w:start w:val="1"/>
      <w:numFmt w:val="bullet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9480B"/>
    <w:multiLevelType w:val="multilevel"/>
    <w:tmpl w:val="5B867EDC"/>
    <w:lvl w:ilvl="0">
      <w:start w:val="1"/>
      <w:numFmt w:val="bullet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10046"/>
    <w:multiLevelType w:val="hybridMultilevel"/>
    <w:tmpl w:val="6AC0CAC6"/>
    <w:lvl w:ilvl="0" w:tplc="A6940F5C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E07DB"/>
    <w:multiLevelType w:val="multilevel"/>
    <w:tmpl w:val="6AC0CAC6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E45C9"/>
    <w:multiLevelType w:val="hybridMultilevel"/>
    <w:tmpl w:val="CB0C0206"/>
    <w:lvl w:ilvl="0" w:tplc="85EC0DC0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 w16cid:durableId="604925977">
    <w:abstractNumId w:val="10"/>
  </w:num>
  <w:num w:numId="2" w16cid:durableId="187568076">
    <w:abstractNumId w:val="5"/>
  </w:num>
  <w:num w:numId="3" w16cid:durableId="392505879">
    <w:abstractNumId w:val="12"/>
  </w:num>
  <w:num w:numId="4" w16cid:durableId="1954434511">
    <w:abstractNumId w:val="8"/>
  </w:num>
  <w:num w:numId="5" w16cid:durableId="1776830268">
    <w:abstractNumId w:val="11"/>
  </w:num>
  <w:num w:numId="6" w16cid:durableId="1622103275">
    <w:abstractNumId w:val="14"/>
  </w:num>
  <w:num w:numId="7" w16cid:durableId="1089619389">
    <w:abstractNumId w:val="15"/>
  </w:num>
  <w:num w:numId="8" w16cid:durableId="1990203489">
    <w:abstractNumId w:val="6"/>
  </w:num>
  <w:num w:numId="9" w16cid:durableId="1096750788">
    <w:abstractNumId w:val="3"/>
  </w:num>
  <w:num w:numId="10" w16cid:durableId="1312170156">
    <w:abstractNumId w:val="13"/>
  </w:num>
  <w:num w:numId="11" w16cid:durableId="1729718061">
    <w:abstractNumId w:val="4"/>
  </w:num>
  <w:num w:numId="12" w16cid:durableId="1818298928">
    <w:abstractNumId w:val="2"/>
  </w:num>
  <w:num w:numId="13" w16cid:durableId="21515481">
    <w:abstractNumId w:val="7"/>
  </w:num>
  <w:num w:numId="14" w16cid:durableId="1164317098">
    <w:abstractNumId w:val="1"/>
  </w:num>
  <w:num w:numId="15" w16cid:durableId="1508901733">
    <w:abstractNumId w:val="16"/>
  </w:num>
  <w:num w:numId="16" w16cid:durableId="1026054808">
    <w:abstractNumId w:val="0"/>
  </w:num>
  <w:num w:numId="17" w16cid:durableId="770508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proofState w:spelling="clean"/>
  <w:attachedTemplate r:id="rId1"/>
  <w:defaultTabStop w:val="709"/>
  <w:autoHyphenation/>
  <w:hyphenationZone w:val="425"/>
  <w:doNotHyphenateCaps/>
  <w:drawingGridHorizontalSpacing w:val="90"/>
  <w:drawingGridVerticalSpacing w:val="24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2700"/>
    <w:rsid w:val="00076956"/>
    <w:rsid w:val="000823E0"/>
    <w:rsid w:val="00082557"/>
    <w:rsid w:val="000914FE"/>
    <w:rsid w:val="000A052A"/>
    <w:rsid w:val="000B29AE"/>
    <w:rsid w:val="000C2D76"/>
    <w:rsid w:val="000E0798"/>
    <w:rsid w:val="000E739E"/>
    <w:rsid w:val="0010104C"/>
    <w:rsid w:val="00123387"/>
    <w:rsid w:val="0013023A"/>
    <w:rsid w:val="001530C6"/>
    <w:rsid w:val="00156D95"/>
    <w:rsid w:val="001924B7"/>
    <w:rsid w:val="00192D47"/>
    <w:rsid w:val="001D69C1"/>
    <w:rsid w:val="00201BDF"/>
    <w:rsid w:val="00211ECC"/>
    <w:rsid w:val="00221C46"/>
    <w:rsid w:val="002463E3"/>
    <w:rsid w:val="002B14A4"/>
    <w:rsid w:val="002C6A5A"/>
    <w:rsid w:val="002D1FC6"/>
    <w:rsid w:val="0030230B"/>
    <w:rsid w:val="00324CFD"/>
    <w:rsid w:val="003307BB"/>
    <w:rsid w:val="00341068"/>
    <w:rsid w:val="00393DF6"/>
    <w:rsid w:val="003C11FF"/>
    <w:rsid w:val="003C18A1"/>
    <w:rsid w:val="003D067B"/>
    <w:rsid w:val="003F3D30"/>
    <w:rsid w:val="003F4AF0"/>
    <w:rsid w:val="0040050B"/>
    <w:rsid w:val="00425466"/>
    <w:rsid w:val="00431163"/>
    <w:rsid w:val="004509F8"/>
    <w:rsid w:val="004A3DC0"/>
    <w:rsid w:val="004B6077"/>
    <w:rsid w:val="004B6F8B"/>
    <w:rsid w:val="004C3AAA"/>
    <w:rsid w:val="004C6A61"/>
    <w:rsid w:val="004F052A"/>
    <w:rsid w:val="0052470D"/>
    <w:rsid w:val="00526303"/>
    <w:rsid w:val="005308D5"/>
    <w:rsid w:val="005515BB"/>
    <w:rsid w:val="005527C7"/>
    <w:rsid w:val="005624A3"/>
    <w:rsid w:val="005840C4"/>
    <w:rsid w:val="005A3210"/>
    <w:rsid w:val="005C0EF2"/>
    <w:rsid w:val="005E4A7E"/>
    <w:rsid w:val="005F5022"/>
    <w:rsid w:val="00610193"/>
    <w:rsid w:val="0061126F"/>
    <w:rsid w:val="0064104E"/>
    <w:rsid w:val="00644C4F"/>
    <w:rsid w:val="00646D9E"/>
    <w:rsid w:val="00664002"/>
    <w:rsid w:val="00667F3C"/>
    <w:rsid w:val="00672189"/>
    <w:rsid w:val="006C48A4"/>
    <w:rsid w:val="006D0A7C"/>
    <w:rsid w:val="00705277"/>
    <w:rsid w:val="00756908"/>
    <w:rsid w:val="007B00A5"/>
    <w:rsid w:val="007C04F8"/>
    <w:rsid w:val="007C51D2"/>
    <w:rsid w:val="007F4C83"/>
    <w:rsid w:val="00815705"/>
    <w:rsid w:val="00815A27"/>
    <w:rsid w:val="00830168"/>
    <w:rsid w:val="00852C3A"/>
    <w:rsid w:val="00853CB6"/>
    <w:rsid w:val="008806B1"/>
    <w:rsid w:val="008A08E9"/>
    <w:rsid w:val="008A6F06"/>
    <w:rsid w:val="00921A1F"/>
    <w:rsid w:val="00942E40"/>
    <w:rsid w:val="00954D72"/>
    <w:rsid w:val="009633D6"/>
    <w:rsid w:val="009652E4"/>
    <w:rsid w:val="009E5B71"/>
    <w:rsid w:val="009F0B62"/>
    <w:rsid w:val="009F726A"/>
    <w:rsid w:val="00A772F4"/>
    <w:rsid w:val="00A8621B"/>
    <w:rsid w:val="00A92700"/>
    <w:rsid w:val="00AB24F0"/>
    <w:rsid w:val="00AC74D5"/>
    <w:rsid w:val="00AF61A2"/>
    <w:rsid w:val="00B10258"/>
    <w:rsid w:val="00B126BD"/>
    <w:rsid w:val="00B12AAE"/>
    <w:rsid w:val="00B13ADE"/>
    <w:rsid w:val="00B31FF0"/>
    <w:rsid w:val="00B32F17"/>
    <w:rsid w:val="00B37C1C"/>
    <w:rsid w:val="00B5193C"/>
    <w:rsid w:val="00B74BCB"/>
    <w:rsid w:val="00B84D61"/>
    <w:rsid w:val="00BA37F1"/>
    <w:rsid w:val="00BB7C7A"/>
    <w:rsid w:val="00BC5AA4"/>
    <w:rsid w:val="00BD4CD1"/>
    <w:rsid w:val="00BD70C5"/>
    <w:rsid w:val="00BF1FA2"/>
    <w:rsid w:val="00BF4B62"/>
    <w:rsid w:val="00C01F72"/>
    <w:rsid w:val="00C2650A"/>
    <w:rsid w:val="00C4114D"/>
    <w:rsid w:val="00C47E0E"/>
    <w:rsid w:val="00C55D70"/>
    <w:rsid w:val="00CA4FE4"/>
    <w:rsid w:val="00CB42E1"/>
    <w:rsid w:val="00CB4964"/>
    <w:rsid w:val="00CF3DDE"/>
    <w:rsid w:val="00D0113F"/>
    <w:rsid w:val="00D1118D"/>
    <w:rsid w:val="00D13A61"/>
    <w:rsid w:val="00D42AB0"/>
    <w:rsid w:val="00D46653"/>
    <w:rsid w:val="00D66FC9"/>
    <w:rsid w:val="00D73000"/>
    <w:rsid w:val="00D76061"/>
    <w:rsid w:val="00D80E35"/>
    <w:rsid w:val="00DA2234"/>
    <w:rsid w:val="00DA5998"/>
    <w:rsid w:val="00DB0FAC"/>
    <w:rsid w:val="00E1745A"/>
    <w:rsid w:val="00E3024B"/>
    <w:rsid w:val="00E32F2D"/>
    <w:rsid w:val="00E46CFB"/>
    <w:rsid w:val="00E54AEA"/>
    <w:rsid w:val="00E6090F"/>
    <w:rsid w:val="00E800AD"/>
    <w:rsid w:val="00E80F00"/>
    <w:rsid w:val="00E9181E"/>
    <w:rsid w:val="00E91E5E"/>
    <w:rsid w:val="00E9561A"/>
    <w:rsid w:val="00E96A5A"/>
    <w:rsid w:val="00EA1CB3"/>
    <w:rsid w:val="00EC0B06"/>
    <w:rsid w:val="00F2147A"/>
    <w:rsid w:val="00F36839"/>
    <w:rsid w:val="00F51738"/>
    <w:rsid w:val="00F53DCA"/>
    <w:rsid w:val="00F63836"/>
    <w:rsid w:val="00F859B7"/>
    <w:rsid w:val="00F865C2"/>
    <w:rsid w:val="00FA67AA"/>
    <w:rsid w:val="00FB15D9"/>
    <w:rsid w:val="00FC49DC"/>
    <w:rsid w:val="00FD509A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B2E6C"/>
  <w15:docId w15:val="{415FDECD-C322-464C-8E4B-B1B55941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5193C"/>
    <w:pPr>
      <w:spacing w:before="40" w:after="80"/>
      <w:ind w:left="567"/>
    </w:pPr>
    <w:rPr>
      <w:rFonts w:ascii="Tahoma" w:hAnsi="Tahoma"/>
      <w:sz w:val="18"/>
      <w:szCs w:val="24"/>
      <w:lang w:eastAsia="ko-KR"/>
    </w:rPr>
  </w:style>
  <w:style w:type="paragraph" w:styleId="berschrift1">
    <w:name w:val="heading 1"/>
    <w:basedOn w:val="Standard"/>
    <w:next w:val="Standard"/>
    <w:link w:val="berschrift1Zchn"/>
    <w:qFormat/>
    <w:rsid w:val="00E3024B"/>
    <w:pPr>
      <w:keepNext/>
      <w:numPr>
        <w:numId w:val="2"/>
      </w:numPr>
      <w:tabs>
        <w:tab w:val="left" w:pos="4820"/>
      </w:tabs>
      <w:spacing w:before="480" w:after="60" w:line="240" w:lineRule="atLeast"/>
      <w:outlineLvl w:val="0"/>
    </w:pPr>
    <w:rPr>
      <w:b/>
      <w:color w:val="333333"/>
      <w:sz w:val="28"/>
    </w:rPr>
  </w:style>
  <w:style w:type="paragraph" w:styleId="berschrift2">
    <w:name w:val="heading 2"/>
    <w:basedOn w:val="Standard"/>
    <w:next w:val="Standard"/>
    <w:qFormat/>
    <w:rsid w:val="00E800AD"/>
    <w:pPr>
      <w:keepNext/>
      <w:numPr>
        <w:ilvl w:val="1"/>
        <w:numId w:val="2"/>
      </w:numPr>
      <w:tabs>
        <w:tab w:val="clear" w:pos="851"/>
        <w:tab w:val="left" w:pos="567"/>
      </w:tabs>
      <w:spacing w:before="240"/>
      <w:ind w:left="567" w:hanging="567"/>
      <w:outlineLvl w:val="1"/>
    </w:pPr>
    <w:rPr>
      <w:b/>
      <w:color w:val="333333"/>
      <w:sz w:val="24"/>
    </w:rPr>
  </w:style>
  <w:style w:type="paragraph" w:styleId="berschrift3">
    <w:name w:val="heading 3"/>
    <w:basedOn w:val="Standard"/>
    <w:next w:val="Standard"/>
    <w:qFormat/>
    <w:rsid w:val="00A8621B"/>
    <w:pPr>
      <w:keepNext/>
      <w:numPr>
        <w:ilvl w:val="2"/>
        <w:numId w:val="2"/>
      </w:numPr>
      <w:tabs>
        <w:tab w:val="clear" w:pos="1440"/>
        <w:tab w:val="left" w:pos="851"/>
      </w:tabs>
      <w:ind w:left="851" w:hanging="851"/>
      <w:outlineLvl w:val="2"/>
    </w:pPr>
    <w:rPr>
      <w:b/>
      <w:bCs/>
      <w:color w:val="333333"/>
      <w:sz w:val="20"/>
    </w:rPr>
  </w:style>
  <w:style w:type="paragraph" w:styleId="berschrift4">
    <w:name w:val="heading 4"/>
    <w:basedOn w:val="Standard"/>
    <w:next w:val="Standard"/>
    <w:qFormat/>
    <w:rsid w:val="005515BB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rsid w:val="005515B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5515B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5515BB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5515BB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5515BB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pPr>
      <w:shd w:val="clear" w:color="auto" w:fill="000080"/>
    </w:pPr>
  </w:style>
  <w:style w:type="paragraph" w:customStyle="1" w:styleId="Adress-City">
    <w:name w:val="Adress-City"/>
    <w:basedOn w:val="Standard"/>
    <w:pPr>
      <w:spacing w:before="120" w:after="240"/>
      <w:ind w:left="4820"/>
    </w:pPr>
    <w:rPr>
      <w:rFonts w:ascii="Times New Roman" w:hAnsi="Times New Roman"/>
      <w:sz w:val="24"/>
    </w:rPr>
  </w:style>
  <w:style w:type="paragraph" w:styleId="Kopfzeile">
    <w:name w:val="header"/>
    <w:basedOn w:val="Standard"/>
    <w:rsid w:val="008A08E9"/>
    <w:pPr>
      <w:tabs>
        <w:tab w:val="center" w:pos="4536"/>
        <w:tab w:val="right" w:pos="9072"/>
      </w:tabs>
    </w:pPr>
  </w:style>
  <w:style w:type="paragraph" w:customStyle="1" w:styleId="Adress">
    <w:name w:val="Adress"/>
    <w:basedOn w:val="Standard"/>
    <w:pPr>
      <w:tabs>
        <w:tab w:val="left" w:pos="4820"/>
      </w:tabs>
      <w:spacing w:line="240" w:lineRule="atLeast"/>
      <w:ind w:left="4820"/>
    </w:pPr>
    <w:rPr>
      <w:rFonts w:ascii="Times New Roman" w:hAnsi="Times New Roman"/>
      <w:sz w:val="24"/>
    </w:rPr>
  </w:style>
  <w:style w:type="paragraph" w:styleId="Fuzeile">
    <w:name w:val="footer"/>
    <w:basedOn w:val="Standard"/>
    <w:rsid w:val="008A08E9"/>
    <w:pPr>
      <w:tabs>
        <w:tab w:val="center" w:pos="4536"/>
        <w:tab w:val="right" w:pos="9072"/>
      </w:tabs>
    </w:pPr>
  </w:style>
  <w:style w:type="paragraph" w:styleId="Titel">
    <w:name w:val="Title"/>
    <w:basedOn w:val="Standard"/>
    <w:qFormat/>
    <w:rsid w:val="005515BB"/>
    <w:pPr>
      <w:spacing w:before="0" w:after="120"/>
      <w:outlineLvl w:val="0"/>
    </w:pPr>
    <w:rPr>
      <w:b/>
      <w:bCs/>
      <w:color w:val="333333"/>
      <w:kern w:val="28"/>
      <w:sz w:val="32"/>
      <w:szCs w:val="32"/>
    </w:rPr>
  </w:style>
  <w:style w:type="table" w:styleId="Tabellenraster">
    <w:name w:val="Table Grid"/>
    <w:basedOn w:val="NormaleTabelle"/>
    <w:rsid w:val="004C6A61"/>
    <w:pPr>
      <w:spacing w:before="40" w:after="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56D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DE" w:eastAsia="de-DE"/>
    </w:rPr>
  </w:style>
  <w:style w:type="paragraph" w:customStyle="1" w:styleId="FormatvorlageNach1pt">
    <w:name w:val="Formatvorlage Nach:  1 pt"/>
    <w:basedOn w:val="Standard"/>
    <w:rsid w:val="001D69C1"/>
    <w:pPr>
      <w:spacing w:after="20"/>
    </w:pPr>
  </w:style>
  <w:style w:type="paragraph" w:customStyle="1" w:styleId="Formatvorlageberschrift2Vor2pt">
    <w:name w:val="Formatvorlage Überschrift 2 + Vor:  2 pt"/>
    <w:basedOn w:val="berschrift2"/>
    <w:rsid w:val="00E800AD"/>
    <w:pPr>
      <w:spacing w:before="40"/>
    </w:pPr>
  </w:style>
  <w:style w:type="paragraph" w:styleId="Verzeichnis1">
    <w:name w:val="toc 1"/>
    <w:basedOn w:val="Standard"/>
    <w:next w:val="Standard"/>
    <w:autoRedefine/>
    <w:semiHidden/>
    <w:rsid w:val="00341068"/>
    <w:pPr>
      <w:tabs>
        <w:tab w:val="left" w:pos="993"/>
        <w:tab w:val="right" w:leader="dot" w:pos="8505"/>
      </w:tabs>
      <w:spacing w:before="20" w:after="60"/>
    </w:pPr>
    <w:rPr>
      <w:bCs/>
      <w:sz w:val="20"/>
      <w:szCs w:val="20"/>
    </w:rPr>
  </w:style>
  <w:style w:type="paragraph" w:styleId="Verzeichnis2">
    <w:name w:val="toc 2"/>
    <w:basedOn w:val="Standard"/>
    <w:next w:val="Standard"/>
    <w:autoRedefine/>
    <w:semiHidden/>
    <w:rsid w:val="00341068"/>
    <w:pPr>
      <w:tabs>
        <w:tab w:val="left" w:pos="1276"/>
        <w:tab w:val="right" w:leader="dot" w:pos="8505"/>
      </w:tabs>
      <w:spacing w:before="20" w:after="40"/>
      <w:ind w:left="709"/>
    </w:pPr>
    <w:rPr>
      <w:szCs w:val="20"/>
    </w:rPr>
  </w:style>
  <w:style w:type="paragraph" w:styleId="Verzeichnis3">
    <w:name w:val="toc 3"/>
    <w:basedOn w:val="Standard"/>
    <w:next w:val="Standard"/>
    <w:autoRedefine/>
    <w:semiHidden/>
    <w:rsid w:val="00341068"/>
    <w:pPr>
      <w:tabs>
        <w:tab w:val="left" w:pos="1560"/>
        <w:tab w:val="right" w:leader="dot" w:pos="8505"/>
      </w:tabs>
      <w:spacing w:before="20" w:after="20"/>
      <w:ind w:left="851"/>
    </w:pPr>
    <w:rPr>
      <w:iCs/>
      <w:sz w:val="16"/>
      <w:szCs w:val="20"/>
    </w:rPr>
  </w:style>
  <w:style w:type="paragraph" w:styleId="Verzeichnis4">
    <w:name w:val="toc 4"/>
    <w:basedOn w:val="Standard"/>
    <w:next w:val="Standard"/>
    <w:autoRedefine/>
    <w:semiHidden/>
    <w:rsid w:val="00830168"/>
    <w:pPr>
      <w:spacing w:before="0" w:after="0"/>
      <w:ind w:left="540"/>
    </w:pPr>
    <w:rPr>
      <w:rFonts w:ascii="Times New Roman" w:hAnsi="Times New Roman"/>
      <w:szCs w:val="18"/>
    </w:rPr>
  </w:style>
  <w:style w:type="paragraph" w:styleId="Verzeichnis5">
    <w:name w:val="toc 5"/>
    <w:basedOn w:val="Standard"/>
    <w:next w:val="Standard"/>
    <w:autoRedefine/>
    <w:semiHidden/>
    <w:rsid w:val="00830168"/>
    <w:pPr>
      <w:spacing w:before="0" w:after="0"/>
      <w:ind w:left="720"/>
    </w:pPr>
    <w:rPr>
      <w:rFonts w:ascii="Times New Roman" w:hAnsi="Times New Roman"/>
      <w:szCs w:val="18"/>
    </w:rPr>
  </w:style>
  <w:style w:type="paragraph" w:styleId="Verzeichnis6">
    <w:name w:val="toc 6"/>
    <w:basedOn w:val="Standard"/>
    <w:next w:val="Standard"/>
    <w:autoRedefine/>
    <w:semiHidden/>
    <w:rsid w:val="00830168"/>
    <w:pPr>
      <w:spacing w:before="0" w:after="0"/>
      <w:ind w:left="900"/>
    </w:pPr>
    <w:rPr>
      <w:rFonts w:ascii="Times New Roman" w:hAnsi="Times New Roman"/>
      <w:szCs w:val="18"/>
    </w:rPr>
  </w:style>
  <w:style w:type="paragraph" w:styleId="Verzeichnis7">
    <w:name w:val="toc 7"/>
    <w:basedOn w:val="Standard"/>
    <w:next w:val="Standard"/>
    <w:autoRedefine/>
    <w:semiHidden/>
    <w:rsid w:val="00830168"/>
    <w:pPr>
      <w:spacing w:before="0" w:after="0"/>
      <w:ind w:left="1080"/>
    </w:pPr>
    <w:rPr>
      <w:rFonts w:ascii="Times New Roman" w:hAnsi="Times New Roman"/>
      <w:szCs w:val="18"/>
    </w:rPr>
  </w:style>
  <w:style w:type="paragraph" w:styleId="Verzeichnis8">
    <w:name w:val="toc 8"/>
    <w:basedOn w:val="Standard"/>
    <w:next w:val="Standard"/>
    <w:autoRedefine/>
    <w:semiHidden/>
    <w:rsid w:val="00830168"/>
    <w:pPr>
      <w:spacing w:before="0" w:after="0"/>
      <w:ind w:left="1260"/>
    </w:pPr>
    <w:rPr>
      <w:rFonts w:ascii="Times New Roman" w:hAnsi="Times New Roman"/>
      <w:szCs w:val="18"/>
    </w:rPr>
  </w:style>
  <w:style w:type="paragraph" w:styleId="Verzeichnis9">
    <w:name w:val="toc 9"/>
    <w:basedOn w:val="Standard"/>
    <w:next w:val="Standard"/>
    <w:autoRedefine/>
    <w:semiHidden/>
    <w:rsid w:val="00830168"/>
    <w:pPr>
      <w:spacing w:before="0" w:after="0"/>
      <w:ind w:left="1440"/>
    </w:pPr>
    <w:rPr>
      <w:rFonts w:ascii="Times New Roman" w:hAnsi="Times New Roman"/>
      <w:szCs w:val="18"/>
    </w:rPr>
  </w:style>
  <w:style w:type="character" w:styleId="Hyperlink">
    <w:name w:val="Hyperlink"/>
    <w:rsid w:val="00830168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914FE"/>
    <w:pPr>
      <w:spacing w:before="0" w:after="0"/>
    </w:pPr>
    <w:rPr>
      <w:rFonts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914FE"/>
    <w:rPr>
      <w:rFonts w:ascii="Tahoma" w:hAnsi="Tahoma" w:cs="Tahoma"/>
      <w:sz w:val="16"/>
      <w:szCs w:val="16"/>
      <w:lang w:eastAsia="ko-KR"/>
    </w:rPr>
  </w:style>
  <w:style w:type="character" w:customStyle="1" w:styleId="berschrift1Zchn">
    <w:name w:val="Überschrift 1 Zchn"/>
    <w:basedOn w:val="Absatz-Standardschriftart"/>
    <w:link w:val="berschrift1"/>
    <w:rsid w:val="004F052A"/>
    <w:rPr>
      <w:rFonts w:ascii="Tahoma" w:hAnsi="Tahoma"/>
      <w:b/>
      <w:color w:val="333333"/>
      <w:sz w:val="28"/>
      <w:szCs w:val="24"/>
      <w:lang w:eastAsia="ko-KR"/>
    </w:rPr>
  </w:style>
  <w:style w:type="paragraph" w:styleId="Listenabsatz">
    <w:name w:val="List Paragraph"/>
    <w:basedOn w:val="Standard"/>
    <w:uiPriority w:val="34"/>
    <w:qFormat/>
    <w:rsid w:val="003C1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JOST%20Peter\Eigene%20Dateien\Templates\Vorlagen%20HSZ-T\Brief%20(nicht%20adressiert)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 (nicht adressiert).dot</Template>
  <TotalTime>0</TotalTime>
  <Pages>6</Pages>
  <Words>889</Words>
  <Characters>5602</Characters>
  <Application>Microsoft Office Word</Application>
  <DocSecurity>0</DocSecurity>
  <Lines>46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 Erstellungskontrolle für Diplomarbeiten</vt:lpstr>
      <vt:lpstr>Vorlage Erstellungskontrolle für Diplomarbeiten</vt:lpstr>
    </vt:vector>
  </TitlesOfParts>
  <Company>Technikerschule HF Zürich</Company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Erstellungskontrolle für Diplomarbeiten</dc:title>
  <dc:subject/>
  <dc:creator>Peter Jost</dc:creator>
  <cp:keywords/>
  <cp:lastModifiedBy>Nathanael Gubler</cp:lastModifiedBy>
  <cp:revision>12</cp:revision>
  <cp:lastPrinted>2012-09-09T12:37:00Z</cp:lastPrinted>
  <dcterms:created xsi:type="dcterms:W3CDTF">2018-08-27T07:46:00Z</dcterms:created>
  <dcterms:modified xsi:type="dcterms:W3CDTF">2026-01-18T16:15:00Z</dcterms:modified>
</cp:coreProperties>
</file>